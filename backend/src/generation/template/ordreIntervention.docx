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F038" w14:textId="3DF91549" w:rsidR="00BF2FAC" w:rsidRDefault="00BF2FAC" w:rsidP="00BF2FAC">
      <w:pPr>
        <w:pStyle w:val="TitreCouverture0"/>
        <w:framePr w:w="9282" w:h="2596" w:hRule="exact" w:wrap="around" w:x="2055" w:y="1420"/>
        <w:spacing w:line="276" w:lineRule="auto"/>
        <w:rPr>
          <w:i w:val="0"/>
          <w:sz w:val="100"/>
          <w:szCs w:val="100"/>
        </w:rPr>
      </w:pPr>
      <w:r>
        <w:rPr>
          <w:i w:val="0"/>
          <w:sz w:val="100"/>
          <w:szCs w:val="100"/>
        </w:rPr>
        <w:t>Ordre d’intervention</w:t>
      </w:r>
    </w:p>
    <w:p w14:paraId="0363572F" w14:textId="77777777" w:rsidR="00A34527" w:rsidRDefault="00A34527" w:rsidP="00A34527">
      <w:pPr>
        <w:pStyle w:val="Par1"/>
        <w:jc w:val="center"/>
        <w:rPr>
          <w:b/>
          <w:noProof/>
          <w:color w:val="DA7803"/>
          <w:sz w:val="48"/>
          <w:szCs w:val="36"/>
        </w:rPr>
      </w:pPr>
    </w:p>
    <w:p w14:paraId="15145A74" w14:textId="17B25F5F" w:rsidR="00A34527" w:rsidRDefault="006E04FC" w:rsidP="00A34527">
      <w:pPr>
        <w:pStyle w:val="Par1"/>
        <w:jc w:val="center"/>
        <w:rPr>
          <w:b/>
          <w:noProof/>
          <w:color w:val="DA7803"/>
          <w:sz w:val="48"/>
          <w:szCs w:val="36"/>
        </w:rPr>
      </w:pPr>
      <w:r w:rsidRPr="002A39F7">
        <w:rPr>
          <w:b/>
          <w:noProof/>
          <w:color w:val="DA7803"/>
          <w:sz w:val="48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5EEFD9" wp14:editId="0408B5AE">
                <wp:simplePos x="0" y="0"/>
                <wp:positionH relativeFrom="column">
                  <wp:posOffset>-1857484</wp:posOffset>
                </wp:positionH>
                <wp:positionV relativeFrom="page">
                  <wp:align>center</wp:align>
                </wp:positionV>
                <wp:extent cx="1367790" cy="11176000"/>
                <wp:effectExtent l="0" t="0" r="3810" b="6350"/>
                <wp:wrapNone/>
                <wp:docPr id="59" name="Ellips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790" cy="11176000"/>
                        </a:xfrm>
                        <a:prstGeom prst="ellipse">
                          <a:avLst/>
                        </a:prstGeom>
                        <a:solidFill>
                          <a:srgbClr val="4F728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B5D4C5" w14:textId="77777777" w:rsidR="00BF2FAC" w:rsidRDefault="00BF2FAC" w:rsidP="000261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5EEFD9" id="Ellipse 59" o:spid="_x0000_s1026" style="position:absolute;left:0;text-align:left;margin-left:-146.25pt;margin-top:0;width:107.7pt;height:88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" fillcolor="#4f7282" stroked="f">
                <v:textbox>
                  <w:txbxContent>
                    <w:p w14:paraId="12B5D4C5" w14:textId="77777777" w:rsidR="00BF2FAC" w:rsidRDefault="00BF2FAC" w:rsidP="000261D5">
                      <w:pPr>
                        <w:jc w:val="center"/>
                      </w:pP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48DEDD56" w14:textId="77777777" w:rsidR="00BF2FAC" w:rsidRDefault="00BF2FAC" w:rsidP="00A34527">
      <w:pPr>
        <w:pStyle w:val="Par1"/>
        <w:jc w:val="center"/>
        <w:rPr>
          <w:b/>
          <w:noProof/>
          <w:color w:val="DA7803"/>
          <w:sz w:val="48"/>
          <w:szCs w:val="36"/>
        </w:rPr>
      </w:pPr>
    </w:p>
    <w:p w14:paraId="28DE0898" w14:textId="77777777" w:rsidR="00BF2FAC" w:rsidRDefault="00BF2FAC" w:rsidP="00BF2FAC">
      <w:pPr>
        <w:pStyle w:val="TitreDoc"/>
        <w:jc w:val="center"/>
        <w:rPr>
          <w:i/>
          <w:sz w:val="24"/>
        </w:rPr>
      </w:pPr>
      <w:r>
        <w:rPr>
          <w:i/>
          <w:sz w:val="24"/>
        </w:rPr>
        <w:t xml:space="preserve">Cet ordre d’intervention </w:t>
      </w:r>
      <w:r w:rsidRPr="00A34527">
        <w:rPr>
          <w:i/>
          <w:sz w:val="24"/>
        </w:rPr>
        <w:t>est valable po</w:t>
      </w:r>
      <w:r w:rsidRPr="001F7AE5">
        <w:rPr>
          <w:i/>
          <w:sz w:val="24"/>
        </w:rPr>
        <w:t>ur</w:t>
      </w:r>
      <w:r w:rsidRPr="00A34527">
        <w:rPr>
          <w:i/>
          <w:sz w:val="24"/>
        </w:rPr>
        <w:t xml:space="preserve"> une</w:t>
      </w:r>
      <w:r w:rsidRPr="001F7AE5">
        <w:rPr>
          <w:i/>
          <w:sz w:val="24"/>
        </w:rPr>
        <w:t xml:space="preserve"> durée</w:t>
      </w:r>
      <w:r w:rsidRPr="00A34527">
        <w:rPr>
          <w:i/>
          <w:sz w:val="24"/>
        </w:rPr>
        <w:t xml:space="preserve"> de 3 mois.</w:t>
      </w:r>
    </w:p>
    <w:p w14:paraId="68FC7101" w14:textId="77777777" w:rsidR="00BF2FAC" w:rsidRDefault="00BF2FAC" w:rsidP="00BF2FAC">
      <w:pPr>
        <w:pStyle w:val="TitreDoc"/>
        <w:jc w:val="center"/>
        <w:rPr>
          <w:i/>
          <w:sz w:val="24"/>
        </w:rPr>
      </w:pPr>
    </w:p>
    <w:p w14:paraId="37881FA3" w14:textId="77777777" w:rsidR="00BF2FAC" w:rsidRDefault="00BF2FAC" w:rsidP="00BF2FAC">
      <w:pPr>
        <w:pStyle w:val="TitreDoc"/>
        <w:jc w:val="center"/>
        <w:rPr>
          <w:rFonts w:ascii="Century Gothic" w:hAnsi="Century Gothic"/>
        </w:rPr>
      </w:pPr>
    </w:p>
    <w:p w14:paraId="7C3275BF" w14:textId="77777777" w:rsidR="00BF2FAC" w:rsidRPr="0032751C" w:rsidRDefault="00BF2FAC" w:rsidP="00BF2FAC">
      <w:pPr>
        <w:pStyle w:val="TitreDoc"/>
        <w:rPr>
          <w:sz w:val="36"/>
          <w:szCs w:val="36"/>
        </w:rPr>
      </w:pPr>
      <w:r w:rsidRPr="0032751C">
        <w:rPr>
          <w:sz w:val="36"/>
          <w:szCs w:val="36"/>
        </w:rPr>
        <w:t xml:space="preserve">ENTREPRISE : </w:t>
      </w:r>
      <w:r>
        <w:rPr>
          <w:sz w:val="36"/>
          <w:szCs w:val="36"/>
        </w:rPr>
        <w:t>{data.compte.raisonSocial</w:t>
      </w:r>
      <w:r w:rsidR="00291547">
        <w:rPr>
          <w:sz w:val="36"/>
          <w:szCs w:val="36"/>
        </w:rPr>
        <w:t>e</w:t>
      </w:r>
      <w:r>
        <w:rPr>
          <w:sz w:val="36"/>
          <w:szCs w:val="36"/>
        </w:rPr>
        <w:t>}</w:t>
      </w:r>
    </w:p>
    <w:p w14:paraId="36DC0FCE" w14:textId="77777777" w:rsidR="00BF2FAC" w:rsidRDefault="00BF2FAC" w:rsidP="00BF2FAC">
      <w:pPr>
        <w:pStyle w:val="TitreDoc"/>
        <w:jc w:val="left"/>
        <w:rPr>
          <w:rFonts w:cs="Calibri"/>
          <w:sz w:val="36"/>
          <w:szCs w:val="36"/>
        </w:rPr>
      </w:pPr>
      <w:r w:rsidRPr="00C86AC4">
        <w:rPr>
          <w:sz w:val="36"/>
          <w:szCs w:val="36"/>
        </w:rPr>
        <w:t>Réf</w:t>
      </w:r>
      <w:r w:rsidRPr="00C86AC4">
        <w:rPr>
          <w:rFonts w:cs="Calibri"/>
          <w:sz w:val="36"/>
          <w:szCs w:val="36"/>
        </w:rPr>
        <w:t>ér</w:t>
      </w:r>
      <w:r w:rsidRPr="00C86AC4">
        <w:rPr>
          <w:sz w:val="36"/>
          <w:szCs w:val="36"/>
        </w:rPr>
        <w:t>ence</w:t>
      </w:r>
      <w:r w:rsidRPr="0032751C">
        <w:rPr>
          <w:sz w:val="36"/>
          <w:szCs w:val="36"/>
        </w:rPr>
        <w:t xml:space="preserve"> du Chantier :</w:t>
      </w:r>
      <w:r>
        <w:rPr>
          <w:rFonts w:ascii="Calibri" w:hAnsi="Calibri" w:cs="Calibri"/>
          <w:sz w:val="36"/>
          <w:szCs w:val="36"/>
        </w:rPr>
        <w:t xml:space="preserve"> </w:t>
      </w:r>
      <w:r w:rsidRPr="00C86AC4">
        <w:rPr>
          <w:rFonts w:cs="Calibri"/>
          <w:sz w:val="36"/>
          <w:szCs w:val="36"/>
        </w:rPr>
        <w:t>{data.chantier.id}</w:t>
      </w:r>
    </w:p>
    <w:p w14:paraId="33572F93" w14:textId="77777777" w:rsidR="00AF6D60" w:rsidRPr="00C86AC4" w:rsidRDefault="00AF6D60" w:rsidP="00BF2FAC">
      <w:pPr>
        <w:pStyle w:val="TitreDoc"/>
        <w:jc w:val="left"/>
        <w:rPr>
          <w:sz w:val="36"/>
          <w:szCs w:val="36"/>
        </w:rPr>
      </w:pPr>
    </w:p>
    <w:p w14:paraId="32C8D6CC" w14:textId="77777777" w:rsidR="00BF2FAC" w:rsidRDefault="00BF2FAC" w:rsidP="00BF2FAC">
      <w:pPr>
        <w:pStyle w:val="TitreDoc"/>
        <w:jc w:val="right"/>
        <w:rPr>
          <w:sz w:val="32"/>
        </w:rPr>
      </w:pPr>
    </w:p>
    <w:p w14:paraId="5DE51305" w14:textId="77777777" w:rsidR="00BF2FAC" w:rsidRDefault="00BF2FAC" w:rsidP="00BF2FAC">
      <w:pPr>
        <w:pStyle w:val="TitreDoc"/>
        <w:jc w:val="right"/>
        <w:rPr>
          <w:sz w:val="32"/>
        </w:rPr>
      </w:pPr>
      <w:r w:rsidRPr="003508F2">
        <w:rPr>
          <w:sz w:val="32"/>
        </w:rPr>
        <w:t xml:space="preserve">Remis à </w:t>
      </w:r>
      <w:r>
        <w:rPr>
          <w:sz w:val="32"/>
        </w:rPr>
        <w:t>{data.client.nom} {data.client.prenom}</w:t>
      </w:r>
    </w:p>
    <w:p w14:paraId="38178886" w14:textId="77777777" w:rsidR="00BF2FAC" w:rsidRPr="00023054" w:rsidRDefault="00BF2FAC" w:rsidP="00BF2FAC">
      <w:pPr>
        <w:pStyle w:val="TitreDoc"/>
        <w:spacing w:after="0"/>
        <w:jc w:val="right"/>
        <w:rPr>
          <w:sz w:val="28"/>
        </w:rPr>
      </w:pPr>
      <w:r w:rsidRPr="00023054">
        <w:rPr>
          <w:sz w:val="28"/>
        </w:rPr>
        <w:t xml:space="preserve">(mail </w:t>
      </w:r>
      <w:r w:rsidRPr="00494E61">
        <w:rPr>
          <w:sz w:val="28"/>
        </w:rPr>
        <w:t>: {</w:t>
      </w:r>
      <w:r>
        <w:rPr>
          <w:sz w:val="28"/>
        </w:rPr>
        <w:t>data.client.adresse.</w:t>
      </w:r>
      <w:r w:rsidR="00D65DC6">
        <w:rPr>
          <w:sz w:val="28"/>
        </w:rPr>
        <w:t>e</w:t>
      </w:r>
      <w:r>
        <w:rPr>
          <w:sz w:val="28"/>
        </w:rPr>
        <w:t>mail}</w:t>
      </w:r>
      <w:r w:rsidRPr="00023054">
        <w:rPr>
          <w:sz w:val="28"/>
        </w:rPr>
        <w:t xml:space="preserve"> ; téléphone : </w:t>
      </w:r>
      <w:r>
        <w:rPr>
          <w:sz w:val="28"/>
        </w:rPr>
        <w:t>{data.client.adresse.telephone}</w:t>
      </w:r>
      <w:r w:rsidRPr="00023054">
        <w:rPr>
          <w:sz w:val="28"/>
        </w:rPr>
        <w:t>)</w:t>
      </w:r>
    </w:p>
    <w:p w14:paraId="79DD511F" w14:textId="77777777" w:rsidR="00BF2FAC" w:rsidRPr="003508F2" w:rsidRDefault="00BF2FAC" w:rsidP="00BF2FAC">
      <w:pPr>
        <w:pStyle w:val="TitreDoc"/>
        <w:jc w:val="right"/>
        <w:rPr>
          <w:sz w:val="32"/>
        </w:rPr>
      </w:pPr>
      <w:r w:rsidRPr="003508F2">
        <w:rPr>
          <w:sz w:val="32"/>
        </w:rPr>
        <w:t xml:space="preserve">A </w:t>
      </w:r>
      <w:r>
        <w:rPr>
          <w:sz w:val="32"/>
        </w:rPr>
        <w:t>TOULOUSE</w:t>
      </w:r>
      <w:r w:rsidRPr="003508F2">
        <w:rPr>
          <w:sz w:val="32"/>
        </w:rPr>
        <w:t xml:space="preserve">, Le </w:t>
      </w:r>
      <w:r>
        <w:rPr>
          <w:sz w:val="32"/>
        </w:rPr>
        <w:t>{data.dateGeneration}</w:t>
      </w:r>
    </w:p>
    <w:p w14:paraId="3A7E074D" w14:textId="77777777" w:rsidR="00C86AC4" w:rsidRDefault="00C86AC4" w:rsidP="00C86AC4"/>
    <w:p w14:paraId="0FEAE453" w14:textId="77777777" w:rsidR="00C86AC4" w:rsidRPr="00C86AC4" w:rsidRDefault="00C86AC4" w:rsidP="00C86AC4">
      <w:pPr>
        <w:sectPr w:rsidR="00C86AC4" w:rsidRPr="00C86AC4" w:rsidSect="009B402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1985" w:right="707" w:bottom="1276" w:left="1843" w:header="284" w:footer="289" w:gutter="0"/>
          <w:cols w:space="708"/>
          <w:docGrid w:linePitch="360"/>
        </w:sectPr>
      </w:pPr>
    </w:p>
    <w:p w14:paraId="41460557" w14:textId="77777777" w:rsidR="00BF2FAC" w:rsidRDefault="00BF2FAC" w:rsidP="00BF2FAC">
      <w:r>
        <w:lastRenderedPageBreak/>
        <w:t xml:space="preserve">{# </w:t>
      </w:r>
      <w:proofErr w:type="spellStart"/>
      <w:proofErr w:type="gramStart"/>
      <w:r>
        <w:t>data.interventions</w:t>
      </w:r>
      <w:proofErr w:type="spellEnd"/>
      <w:proofErr w:type="gramEnd"/>
      <w:r>
        <w:t>}</w:t>
      </w:r>
    </w:p>
    <w:p w14:paraId="3647B57F" w14:textId="77777777" w:rsidR="00BF2FAC" w:rsidRPr="00690BC4" w:rsidRDefault="00BF2FAC" w:rsidP="00BF2FAC">
      <w:pPr>
        <w:pStyle w:val="Titre1"/>
      </w:pPr>
      <w:r w:rsidRPr="00690BC4">
        <w:t>Intervention : {libelle}</w:t>
      </w:r>
    </w:p>
    <w:p w14:paraId="780A8946" w14:textId="77777777" w:rsidR="00BF2FAC" w:rsidRPr="00BF2FAC" w:rsidRDefault="00BF2FAC" w:rsidP="00BF2FAC">
      <w:pPr>
        <w:pStyle w:val="Titre2"/>
      </w:pPr>
      <w:r w:rsidRPr="00BF2FAC">
        <w:t xml:space="preserve">Information 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7"/>
        <w:gridCol w:w="2338"/>
        <w:gridCol w:w="2338"/>
        <w:gridCol w:w="2338"/>
      </w:tblGrid>
      <w:tr w:rsidR="00BF2FAC" w:rsidRPr="00E44519" w14:paraId="111919BF" w14:textId="77777777" w:rsidTr="00BF2FAC">
        <w:trPr>
          <w:trHeight w:val="583"/>
        </w:trPr>
        <w:tc>
          <w:tcPr>
            <w:tcW w:w="2337" w:type="dxa"/>
            <w:tcBorders>
              <w:top w:val="single" w:sz="4" w:space="0" w:color="auto"/>
            </w:tcBorders>
            <w:shd w:val="clear" w:color="000000" w:fill="C6C3B2"/>
            <w:vAlign w:val="center"/>
          </w:tcPr>
          <w:p w14:paraId="47412EDA" w14:textId="77777777" w:rsidR="00BF2FAC" w:rsidRPr="001A3E74" w:rsidRDefault="00BF2FAC" w:rsidP="00BF2FAC">
            <w:pPr>
              <w:jc w:val="left"/>
              <w:rPr>
                <w:b/>
              </w:rPr>
            </w:pPr>
            <w:r w:rsidRPr="00CC2126">
              <w:rPr>
                <w:b/>
              </w:rPr>
              <w:t>Début prévisionnelle</w:t>
            </w:r>
            <w:r w:rsidRPr="001A3E74">
              <w:rPr>
                <w:b/>
              </w:rPr>
              <w:t xml:space="preserve"> :</w:t>
            </w:r>
          </w:p>
        </w:tc>
        <w:tc>
          <w:tcPr>
            <w:tcW w:w="23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AAF34BE" w14:textId="77777777" w:rsidR="00BF2FAC" w:rsidRPr="00CC2126" w:rsidRDefault="00BF2FAC" w:rsidP="00BF2FAC">
            <w:pPr>
              <w:rPr>
                <w:rFonts w:cstheme="minorBidi"/>
                <w:b/>
              </w:rPr>
            </w:pPr>
            <w:r>
              <w:t>{</w:t>
            </w:r>
            <w:proofErr w:type="spellStart"/>
            <w:proofErr w:type="gramStart"/>
            <w:r w:rsidRPr="009320E3">
              <w:t>dateDebutParse</w:t>
            </w:r>
            <w:proofErr w:type="spellEnd"/>
            <w:proofErr w:type="gramEnd"/>
            <w:r>
              <w:t>}</w:t>
            </w:r>
          </w:p>
        </w:tc>
        <w:tc>
          <w:tcPr>
            <w:tcW w:w="2338" w:type="dxa"/>
            <w:tcBorders>
              <w:top w:val="single" w:sz="4" w:space="0" w:color="auto"/>
            </w:tcBorders>
            <w:shd w:val="clear" w:color="auto" w:fill="C6C3B2"/>
            <w:vAlign w:val="center"/>
          </w:tcPr>
          <w:p w14:paraId="1E8724CF" w14:textId="77777777" w:rsidR="00BF2FAC" w:rsidRPr="00CC2126" w:rsidRDefault="00BF2FAC" w:rsidP="00BF2FAC">
            <w:pPr>
              <w:rPr>
                <w:rFonts w:cstheme="minorBidi"/>
                <w:b/>
              </w:rPr>
            </w:pPr>
            <w:r w:rsidRPr="00CC2126">
              <w:rPr>
                <w:rFonts w:cstheme="minorBidi"/>
                <w:b/>
              </w:rPr>
              <w:t>Début</w:t>
            </w:r>
          </w:p>
        </w:tc>
        <w:tc>
          <w:tcPr>
            <w:tcW w:w="233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19BCD20" w14:textId="77777777" w:rsidR="00BF2FAC" w:rsidRPr="001A3E74" w:rsidRDefault="00BF2FAC" w:rsidP="00BF2FAC">
            <w:pPr>
              <w:rPr>
                <w:rFonts w:cs="Calibri"/>
                <w:color w:val="000000"/>
              </w:rPr>
            </w:pPr>
          </w:p>
        </w:tc>
      </w:tr>
      <w:tr w:rsidR="00BF2FAC" w:rsidRPr="00E44519" w14:paraId="3EB41611" w14:textId="77777777" w:rsidTr="00BF2FAC">
        <w:trPr>
          <w:trHeight w:val="549"/>
        </w:trPr>
        <w:tc>
          <w:tcPr>
            <w:tcW w:w="2337" w:type="dxa"/>
            <w:shd w:val="clear" w:color="000000" w:fill="C6C3B2"/>
            <w:vAlign w:val="center"/>
          </w:tcPr>
          <w:p w14:paraId="0AFD750E" w14:textId="77777777" w:rsidR="00BF2FAC" w:rsidRPr="001A3E74" w:rsidRDefault="00BF2FAC" w:rsidP="00BF2FAC">
            <w:pPr>
              <w:jc w:val="left"/>
              <w:rPr>
                <w:b/>
              </w:rPr>
            </w:pPr>
            <w:r w:rsidRPr="00CC2126">
              <w:rPr>
                <w:b/>
              </w:rPr>
              <w:t>Fin prévisionnelle</w:t>
            </w:r>
          </w:p>
        </w:tc>
        <w:tc>
          <w:tcPr>
            <w:tcW w:w="2338" w:type="dxa"/>
            <w:shd w:val="clear" w:color="auto" w:fill="auto"/>
          </w:tcPr>
          <w:p w14:paraId="38804432" w14:textId="77777777" w:rsidR="00BF2FAC" w:rsidRDefault="00BF2FAC" w:rsidP="00BF2FAC">
            <w:r>
              <w:t>{</w:t>
            </w:r>
            <w:proofErr w:type="spellStart"/>
            <w:proofErr w:type="gramStart"/>
            <w:r w:rsidRPr="009320E3">
              <w:t>date</w:t>
            </w:r>
            <w:r>
              <w:t>Fin</w:t>
            </w:r>
            <w:r w:rsidRPr="009320E3">
              <w:t>Parse</w:t>
            </w:r>
            <w:proofErr w:type="spellEnd"/>
            <w:proofErr w:type="gramEnd"/>
            <w:r>
              <w:t>}</w:t>
            </w:r>
          </w:p>
        </w:tc>
        <w:tc>
          <w:tcPr>
            <w:tcW w:w="2338" w:type="dxa"/>
            <w:shd w:val="clear" w:color="auto" w:fill="C6C3B2"/>
            <w:vAlign w:val="center"/>
          </w:tcPr>
          <w:p w14:paraId="2BC50F27" w14:textId="77777777" w:rsidR="00BF2FAC" w:rsidRPr="001A3E74" w:rsidRDefault="00BF2FAC" w:rsidP="00BF2FAC">
            <w:r w:rsidRPr="00CC2126">
              <w:rPr>
                <w:b/>
              </w:rPr>
              <w:t>Fin</w:t>
            </w:r>
          </w:p>
        </w:tc>
        <w:tc>
          <w:tcPr>
            <w:tcW w:w="2338" w:type="dxa"/>
            <w:shd w:val="clear" w:color="auto" w:fill="auto"/>
            <w:vAlign w:val="center"/>
          </w:tcPr>
          <w:p w14:paraId="41E30E9B" w14:textId="77777777" w:rsidR="00BF2FAC" w:rsidRPr="001A3E74" w:rsidRDefault="00BF2FAC" w:rsidP="00BF2FAC"/>
        </w:tc>
      </w:tr>
      <w:tr w:rsidR="00BF2FAC" w:rsidRPr="00E44519" w14:paraId="620DC800" w14:textId="77777777" w:rsidTr="00BF2FAC">
        <w:trPr>
          <w:trHeight w:val="549"/>
        </w:trPr>
        <w:tc>
          <w:tcPr>
            <w:tcW w:w="2337" w:type="dxa"/>
            <w:shd w:val="clear" w:color="000000" w:fill="C6C3B2"/>
            <w:vAlign w:val="center"/>
          </w:tcPr>
          <w:p w14:paraId="1DBF6823" w14:textId="77777777" w:rsidR="00BF2FAC" w:rsidRPr="001A3E74" w:rsidRDefault="00BF2FAC" w:rsidP="00BF2FAC">
            <w:pPr>
              <w:rPr>
                <w:b/>
              </w:rPr>
            </w:pPr>
            <w:r>
              <w:rPr>
                <w:b/>
              </w:rPr>
              <w:t>Adresse</w:t>
            </w:r>
          </w:p>
        </w:tc>
        <w:tc>
          <w:tcPr>
            <w:tcW w:w="7014" w:type="dxa"/>
            <w:gridSpan w:val="3"/>
            <w:shd w:val="clear" w:color="auto" w:fill="auto"/>
            <w:vAlign w:val="center"/>
          </w:tcPr>
          <w:p w14:paraId="530AD803" w14:textId="77777777" w:rsidR="00BF2FAC" w:rsidRPr="001A3E74" w:rsidRDefault="00BF2FAC" w:rsidP="00BF2FAC">
            <w:r>
              <w:t>{</w:t>
            </w:r>
            <w:proofErr w:type="spellStart"/>
            <w:proofErr w:type="gramStart"/>
            <w:r>
              <w:t>siteIntervention.adresse.adresse</w:t>
            </w:r>
            <w:proofErr w:type="spellEnd"/>
            <w:proofErr w:type="gramEnd"/>
            <w:r>
              <w:t>} {</w:t>
            </w:r>
            <w:proofErr w:type="spellStart"/>
            <w:r>
              <w:t>siteIntervention.adresse.complement</w:t>
            </w:r>
            <w:proofErr w:type="spellEnd"/>
            <w:r>
              <w:t>}</w:t>
            </w:r>
            <w:r>
              <w:br/>
              <w:t>{</w:t>
            </w:r>
            <w:proofErr w:type="spellStart"/>
            <w:r>
              <w:t>siteIntervention.adresse.cp</w:t>
            </w:r>
            <w:proofErr w:type="spellEnd"/>
            <w:r>
              <w:t>} {</w:t>
            </w:r>
            <w:proofErr w:type="spellStart"/>
            <w:r>
              <w:t>siteIntervention.adresse.ville</w:t>
            </w:r>
            <w:proofErr w:type="spellEnd"/>
            <w:r>
              <w:t>}</w:t>
            </w:r>
          </w:p>
        </w:tc>
      </w:tr>
    </w:tbl>
    <w:p w14:paraId="45BE8AD5" w14:textId="77777777" w:rsidR="00BF2FAC" w:rsidRDefault="00BF2FAC" w:rsidP="00BF2FAC">
      <w:pPr>
        <w:pStyle w:val="Titre2"/>
      </w:pPr>
      <w:r>
        <w:t>Prélèvement(s)</w:t>
      </w:r>
    </w:p>
    <w:p w14:paraId="39E0D742" w14:textId="77777777" w:rsidR="00BF2FAC" w:rsidRPr="00C86AC4" w:rsidRDefault="00BF2FAC" w:rsidP="00BF2FAC">
      <w:pPr>
        <w:rPr>
          <w:sz w:val="12"/>
          <w:szCs w:val="12"/>
        </w:rPr>
      </w:pPr>
      <w:r w:rsidRPr="00C86AC4">
        <w:rPr>
          <w:sz w:val="12"/>
          <w:szCs w:val="12"/>
        </w:rPr>
        <w:t>{# objectifs}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7"/>
        <w:gridCol w:w="3117"/>
        <w:gridCol w:w="3117"/>
      </w:tblGrid>
      <w:tr w:rsidR="00BF2FAC" w:rsidRPr="00E44519" w14:paraId="2C505522" w14:textId="77777777" w:rsidTr="00BF2FAC">
        <w:trPr>
          <w:trHeight w:val="583"/>
        </w:trPr>
        <w:tc>
          <w:tcPr>
            <w:tcW w:w="9351" w:type="dxa"/>
            <w:gridSpan w:val="3"/>
            <w:shd w:val="clear" w:color="auto" w:fill="D27803"/>
            <w:vAlign w:val="center"/>
          </w:tcPr>
          <w:p w14:paraId="01AEDC91" w14:textId="77777777" w:rsidR="00BF2FAC" w:rsidRPr="00F544AF" w:rsidRDefault="00BF2FAC" w:rsidP="00BF2FAC">
            <w:pPr>
              <w:jc w:val="center"/>
              <w:rPr>
                <w:rFonts w:cs="Calibri"/>
                <w:b/>
                <w:color w:val="FFFFFF" w:themeColor="background1"/>
                <w:sz w:val="24"/>
                <w:szCs w:val="24"/>
              </w:rPr>
            </w:pPr>
            <w:r w:rsidRPr="00BF2FAC">
              <w:rPr>
                <w:rFonts w:cs="Calibri"/>
                <w:b/>
                <w:color w:val="FFFFFF" w:themeColor="background1"/>
                <w:sz w:val="24"/>
                <w:szCs w:val="24"/>
              </w:rPr>
              <w:t>Objectif : {</w:t>
            </w:r>
            <w:proofErr w:type="spellStart"/>
            <w:proofErr w:type="gramStart"/>
            <w:r w:rsidRPr="00BF2FAC">
              <w:rPr>
                <w:rFonts w:cs="Calibri"/>
                <w:b/>
                <w:color w:val="FFFFFF" w:themeColor="background1"/>
                <w:sz w:val="24"/>
                <w:szCs w:val="24"/>
              </w:rPr>
              <w:t>objectif.lettre</w:t>
            </w:r>
            <w:proofErr w:type="spellEnd"/>
            <w:proofErr w:type="gramEnd"/>
            <w:r w:rsidRPr="00BF2FAC">
              <w:rPr>
                <w:rFonts w:cs="Calibri"/>
                <w:b/>
                <w:color w:val="FFFFFF" w:themeColor="background1"/>
                <w:sz w:val="24"/>
                <w:szCs w:val="24"/>
              </w:rPr>
              <w:t>}</w:t>
            </w:r>
          </w:p>
        </w:tc>
      </w:tr>
      <w:tr w:rsidR="00BF2FAC" w:rsidRPr="00E44519" w14:paraId="24EC3840" w14:textId="77777777" w:rsidTr="00BF2FAC">
        <w:trPr>
          <w:trHeight w:val="583"/>
        </w:trPr>
        <w:tc>
          <w:tcPr>
            <w:tcW w:w="3117" w:type="dxa"/>
            <w:shd w:val="clear" w:color="auto" w:fill="C6C3B2"/>
            <w:vAlign w:val="center"/>
          </w:tcPr>
          <w:p w14:paraId="20DEC482" w14:textId="77777777" w:rsidR="00BF2FAC" w:rsidRPr="00BF2FAC" w:rsidRDefault="00C86AC4" w:rsidP="00C86AC4">
            <w:pPr>
              <w:jc w:val="left"/>
              <w:rPr>
                <w:rFonts w:cs="Calibri"/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</w:rPr>
              <w:t>Référence</w:t>
            </w:r>
          </w:p>
        </w:tc>
        <w:tc>
          <w:tcPr>
            <w:tcW w:w="3117" w:type="dxa"/>
            <w:shd w:val="clear" w:color="auto" w:fill="C6C3B2"/>
            <w:vAlign w:val="center"/>
          </w:tcPr>
          <w:p w14:paraId="1D2580D3" w14:textId="77777777" w:rsidR="00BF2FAC" w:rsidRPr="00BF2FAC" w:rsidRDefault="00C86AC4" w:rsidP="00C86AC4">
            <w:pPr>
              <w:jc w:val="left"/>
              <w:rPr>
                <w:rFonts w:cs="Calibri"/>
                <w:b/>
                <w:color w:val="FFFFFF" w:themeColor="background1"/>
                <w:sz w:val="24"/>
                <w:szCs w:val="24"/>
              </w:rPr>
            </w:pPr>
            <w:r w:rsidRPr="00C86AC4">
              <w:rPr>
                <w:b/>
              </w:rPr>
              <w:t>Accepté</w:t>
            </w:r>
          </w:p>
        </w:tc>
        <w:tc>
          <w:tcPr>
            <w:tcW w:w="3117" w:type="dxa"/>
            <w:shd w:val="clear" w:color="auto" w:fill="C6C3B2"/>
            <w:vAlign w:val="center"/>
          </w:tcPr>
          <w:p w14:paraId="42CBF113" w14:textId="77777777" w:rsidR="00BF2FAC" w:rsidRPr="00C86AC4" w:rsidRDefault="00C86AC4" w:rsidP="00C86AC4">
            <w:pPr>
              <w:jc w:val="left"/>
              <w:rPr>
                <w:b/>
              </w:rPr>
            </w:pPr>
            <w:r>
              <w:rPr>
                <w:b/>
              </w:rPr>
              <w:t>Délai express</w:t>
            </w:r>
          </w:p>
        </w:tc>
      </w:tr>
      <w:tr w:rsidR="00C86AC4" w:rsidRPr="00E44519" w14:paraId="62C5A9EA" w14:textId="77777777" w:rsidTr="00C86AC4">
        <w:trPr>
          <w:trHeight w:val="583"/>
        </w:trPr>
        <w:tc>
          <w:tcPr>
            <w:tcW w:w="3117" w:type="dxa"/>
            <w:shd w:val="clear" w:color="auto" w:fill="FFFFFF" w:themeFill="background1"/>
            <w:vAlign w:val="center"/>
          </w:tcPr>
          <w:p w14:paraId="1536BAA1" w14:textId="77777777" w:rsidR="00C86AC4" w:rsidRDefault="00C86AC4" w:rsidP="00C86AC4">
            <w:pPr>
              <w:jc w:val="left"/>
              <w:rPr>
                <w:b/>
              </w:rPr>
            </w:pPr>
            <w:r>
              <w:t xml:space="preserve">{# </w:t>
            </w:r>
            <w:proofErr w:type="spellStart"/>
            <w:proofErr w:type="gramStart"/>
            <w:r>
              <w:t>prelevements</w:t>
            </w:r>
            <w:proofErr w:type="spellEnd"/>
            <w:r>
              <w:t>}{</w:t>
            </w:r>
            <w:proofErr w:type="spellStart"/>
            <w:proofErr w:type="gramEnd"/>
            <w:r>
              <w:t>reference</w:t>
            </w:r>
            <w:proofErr w:type="spellEnd"/>
            <w:r>
              <w:t>}</w:t>
            </w:r>
          </w:p>
        </w:tc>
        <w:tc>
          <w:tcPr>
            <w:tcW w:w="3117" w:type="dxa"/>
            <w:shd w:val="clear" w:color="auto" w:fill="FFFFFF" w:themeFill="background1"/>
            <w:vAlign w:val="center"/>
          </w:tcPr>
          <w:p w14:paraId="6FA281FC" w14:textId="112B8805" w:rsidR="00C86AC4" w:rsidRPr="00C86AC4" w:rsidRDefault="00C86AC4" w:rsidP="00C86AC4">
            <w:pPr>
              <w:jc w:val="left"/>
              <w:rPr>
                <w:b/>
              </w:rPr>
            </w:pPr>
            <w:r w:rsidRPr="00991FD0">
              <w:rPr>
                <w:sz w:val="32"/>
                <w:szCs w:val="32"/>
              </w:rPr>
              <w:sym w:font="Wingdings 2" w:char="F02A"/>
            </w:r>
            <w:r w:rsidR="001F40A4" w:rsidRPr="001F40A4">
              <w:t xml:space="preserve">Oui   </w:t>
            </w:r>
            <w:r w:rsidR="001F40A4">
              <w:t xml:space="preserve">      </w:t>
            </w:r>
            <w:r w:rsidR="001F40A4" w:rsidRPr="00991FD0">
              <w:rPr>
                <w:sz w:val="32"/>
                <w:szCs w:val="32"/>
              </w:rPr>
              <w:sym w:font="Wingdings 2" w:char="F02A"/>
            </w:r>
            <w:r w:rsidR="001F40A4" w:rsidRPr="001F40A4">
              <w:t>Non</w:t>
            </w:r>
          </w:p>
        </w:tc>
        <w:tc>
          <w:tcPr>
            <w:tcW w:w="3117" w:type="dxa"/>
            <w:shd w:val="clear" w:color="auto" w:fill="FFFFFF" w:themeFill="background1"/>
            <w:vAlign w:val="center"/>
          </w:tcPr>
          <w:p w14:paraId="48619609" w14:textId="77777777" w:rsidR="00C86AC4" w:rsidRDefault="00C86AC4" w:rsidP="00C86AC4">
            <w:pPr>
              <w:jc w:val="left"/>
              <w:rPr>
                <w:b/>
              </w:rPr>
            </w:pPr>
            <w:r w:rsidRPr="00991FD0">
              <w:rPr>
                <w:sz w:val="32"/>
                <w:szCs w:val="32"/>
              </w:rPr>
              <w:sym w:font="Wingdings 2" w:char="F02A"/>
            </w:r>
            <w:r>
              <w:t xml:space="preserve">{/ </w:t>
            </w:r>
            <w:proofErr w:type="spellStart"/>
            <w:r>
              <w:t>prelevements</w:t>
            </w:r>
            <w:proofErr w:type="spellEnd"/>
            <w:r>
              <w:t>}</w:t>
            </w:r>
          </w:p>
        </w:tc>
      </w:tr>
    </w:tbl>
    <w:p w14:paraId="54145D42" w14:textId="77777777" w:rsidR="00C86AC4" w:rsidRDefault="00C86AC4" w:rsidP="00C86AC4">
      <w:pPr>
        <w:rPr>
          <w:sz w:val="12"/>
          <w:szCs w:val="12"/>
        </w:rPr>
      </w:pPr>
      <w:r w:rsidRPr="00C86AC4">
        <w:rPr>
          <w:sz w:val="12"/>
          <w:szCs w:val="12"/>
        </w:rPr>
        <w:t>{/ objectifs}</w:t>
      </w:r>
      <w:r>
        <w:rPr>
          <w:sz w:val="12"/>
          <w:szCs w:val="12"/>
        </w:rPr>
        <w:br w:type="page"/>
      </w:r>
      <w:bookmarkStart w:id="7" w:name="_GoBack"/>
      <w:bookmarkEnd w:id="7"/>
    </w:p>
    <w:p w14:paraId="2C4A925B" w14:textId="77777777" w:rsidR="00C86AC4" w:rsidRPr="00C86AC4" w:rsidRDefault="00C86AC4" w:rsidP="00C86AC4">
      <w:pPr>
        <w:rPr>
          <w:sz w:val="12"/>
          <w:szCs w:val="12"/>
        </w:rPr>
      </w:pPr>
      <w:r w:rsidRPr="00C86AC4">
        <w:rPr>
          <w:sz w:val="12"/>
          <w:szCs w:val="12"/>
        </w:rPr>
        <w:lastRenderedPageBreak/>
        <w:t xml:space="preserve">{/ </w:t>
      </w:r>
      <w:proofErr w:type="spellStart"/>
      <w:proofErr w:type="gramStart"/>
      <w:r w:rsidRPr="00C86AC4">
        <w:rPr>
          <w:sz w:val="12"/>
          <w:szCs w:val="12"/>
        </w:rPr>
        <w:t>data.interventions</w:t>
      </w:r>
      <w:proofErr w:type="spellEnd"/>
      <w:proofErr w:type="gramEnd"/>
      <w:r w:rsidRPr="00C86AC4">
        <w:rPr>
          <w:sz w:val="12"/>
          <w:szCs w:val="12"/>
        </w:rPr>
        <w:t>}</w:t>
      </w:r>
    </w:p>
    <w:p w14:paraId="43DD7DAE" w14:textId="77777777" w:rsidR="00CC48B2" w:rsidRDefault="00CC48B2" w:rsidP="00CC48B2">
      <w:pPr>
        <w:pStyle w:val="Titre1"/>
      </w:pPr>
      <w:bookmarkStart w:id="8" w:name="_Toc9431367"/>
      <w:r>
        <w:t>Bon pour accord</w:t>
      </w:r>
      <w:bookmarkEnd w:id="8"/>
      <w:r>
        <w:t xml:space="preserve"> </w:t>
      </w:r>
    </w:p>
    <w:p w14:paraId="232B6723" w14:textId="77777777" w:rsidR="00CC48B2" w:rsidRPr="00CB27AD" w:rsidRDefault="00CC48B2" w:rsidP="00CC48B2">
      <w:r w:rsidRPr="00CB27AD">
        <w:t>Merci de parapher chaque page</w:t>
      </w:r>
    </w:p>
    <w:p w14:paraId="532064E8" w14:textId="77777777" w:rsidR="00CC48B2" w:rsidRPr="00CB27AD" w:rsidRDefault="00CC48B2" w:rsidP="00CC48B2">
      <w:pPr>
        <w:rPr>
          <w:rFonts w:ascii="Century Gothic" w:hAnsi="Century Gothic"/>
        </w:rPr>
      </w:pPr>
    </w:p>
    <w:p w14:paraId="1CCC0528" w14:textId="77777777" w:rsidR="00CC48B2" w:rsidRPr="00CB27AD" w:rsidRDefault="00CC48B2" w:rsidP="00CC48B2">
      <w:pPr>
        <w:rPr>
          <w:rFonts w:ascii="Century Gothic" w:hAnsi="Century Gothic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04088" w14:paraId="003522BC" w14:textId="77777777" w:rsidTr="00604088">
        <w:tc>
          <w:tcPr>
            <w:tcW w:w="4672" w:type="dxa"/>
          </w:tcPr>
          <w:p w14:paraId="59EE8015" w14:textId="77777777" w:rsidR="00604088" w:rsidRPr="00225D9C" w:rsidRDefault="00604088" w:rsidP="00604088">
            <w:r w:rsidRPr="00225D9C">
              <w:t>Date</w:t>
            </w:r>
            <w:proofErr w:type="gramStart"/>
            <w:r w:rsidRPr="00225D9C">
              <w:t> :…</w:t>
            </w:r>
            <w:proofErr w:type="gramEnd"/>
            <w:r w:rsidRPr="00225D9C">
              <w:t>……………</w:t>
            </w:r>
          </w:p>
          <w:p w14:paraId="2DB49A72" w14:textId="77777777" w:rsidR="00604088" w:rsidRPr="00604088" w:rsidRDefault="00604088" w:rsidP="00CC48B2">
            <w:pPr>
              <w:rPr>
                <w:rFonts w:ascii="Century Gothic" w:hAnsi="Century Gothic"/>
              </w:rPr>
            </w:pPr>
            <w:r w:rsidRPr="00225D9C">
              <w:t xml:space="preserve">A </w:t>
            </w:r>
            <w:r w:rsidRPr="00CB27AD">
              <w:rPr>
                <w:rFonts w:ascii="Century Gothic" w:hAnsi="Century Gothic"/>
              </w:rPr>
              <w:t>……………………………</w:t>
            </w:r>
            <w:proofErr w:type="gramStart"/>
            <w:r w:rsidRPr="00CB27AD">
              <w:rPr>
                <w:rFonts w:ascii="Century Gothic" w:hAnsi="Century Gothic"/>
              </w:rPr>
              <w:t>…….</w:t>
            </w:r>
            <w:proofErr w:type="gramEnd"/>
          </w:p>
        </w:tc>
        <w:tc>
          <w:tcPr>
            <w:tcW w:w="4673" w:type="dxa"/>
          </w:tcPr>
          <w:p w14:paraId="0495C1B6" w14:textId="77777777" w:rsidR="00604088" w:rsidRDefault="00604088" w:rsidP="00CC48B2"/>
        </w:tc>
      </w:tr>
      <w:tr w:rsidR="00604088" w14:paraId="26703BC9" w14:textId="77777777" w:rsidTr="00604088">
        <w:tc>
          <w:tcPr>
            <w:tcW w:w="4672" w:type="dxa"/>
          </w:tcPr>
          <w:p w14:paraId="118241F1" w14:textId="77777777" w:rsidR="00604088" w:rsidRDefault="00604088" w:rsidP="00CC48B2">
            <w:r>
              <w:t>LE CLIENT</w:t>
            </w:r>
          </w:p>
        </w:tc>
        <w:tc>
          <w:tcPr>
            <w:tcW w:w="4673" w:type="dxa"/>
          </w:tcPr>
          <w:p w14:paraId="4D288482" w14:textId="77777777" w:rsidR="00604088" w:rsidRDefault="00604088" w:rsidP="00CC48B2"/>
        </w:tc>
      </w:tr>
      <w:tr w:rsidR="00604088" w14:paraId="07720378" w14:textId="77777777" w:rsidTr="00604088">
        <w:trPr>
          <w:trHeight w:val="361"/>
        </w:trPr>
        <w:tc>
          <w:tcPr>
            <w:tcW w:w="4672" w:type="dxa"/>
          </w:tcPr>
          <w:p w14:paraId="3AB261CA" w14:textId="77777777" w:rsidR="00604088" w:rsidRDefault="00604088" w:rsidP="00CC48B2"/>
        </w:tc>
        <w:tc>
          <w:tcPr>
            <w:tcW w:w="4673" w:type="dxa"/>
          </w:tcPr>
          <w:p w14:paraId="685E5F11" w14:textId="77777777" w:rsidR="00604088" w:rsidRDefault="00604088" w:rsidP="00CC48B2">
            <w:r>
              <w:t>ALÉA</w:t>
            </w:r>
            <w:r w:rsidRPr="00CB27AD">
              <w:t xml:space="preserve"> CONTROLES</w:t>
            </w:r>
          </w:p>
        </w:tc>
      </w:tr>
      <w:tr w:rsidR="00604088" w14:paraId="43F88041" w14:textId="77777777" w:rsidTr="00604088">
        <w:tc>
          <w:tcPr>
            <w:tcW w:w="4672" w:type="dxa"/>
          </w:tcPr>
          <w:p w14:paraId="3BFBC279" w14:textId="77777777" w:rsidR="00604088" w:rsidRDefault="00604088" w:rsidP="00CC48B2">
            <w:r w:rsidRPr="00CB27AD">
              <w:rPr>
                <w:b/>
              </w:rPr>
              <w:t xml:space="preserve">« BON </w:t>
            </w:r>
            <w:r>
              <w:rPr>
                <w:b/>
              </w:rPr>
              <w:t>POUR ACCORD »</w:t>
            </w:r>
            <w:r w:rsidRPr="00CB27AD">
              <w:tab/>
            </w:r>
          </w:p>
        </w:tc>
        <w:tc>
          <w:tcPr>
            <w:tcW w:w="4673" w:type="dxa"/>
          </w:tcPr>
          <w:p w14:paraId="4460786B" w14:textId="77777777" w:rsidR="00604088" w:rsidRDefault="00604088" w:rsidP="00CC48B2"/>
        </w:tc>
      </w:tr>
      <w:tr w:rsidR="00604088" w14:paraId="69F70028" w14:textId="77777777" w:rsidTr="00604088">
        <w:tc>
          <w:tcPr>
            <w:tcW w:w="4672" w:type="dxa"/>
          </w:tcPr>
          <w:p w14:paraId="2F5D2038" w14:textId="77777777" w:rsidR="00604088" w:rsidRDefault="00604088" w:rsidP="00CC48B2">
            <w:r w:rsidRPr="00CB27AD">
              <w:t>Nom, prénom et qualité du représentant :</w:t>
            </w:r>
            <w:r w:rsidRPr="00CB27AD">
              <w:tab/>
            </w:r>
          </w:p>
        </w:tc>
        <w:tc>
          <w:tcPr>
            <w:tcW w:w="4673" w:type="dxa"/>
          </w:tcPr>
          <w:p w14:paraId="22A9DFAF" w14:textId="77777777" w:rsidR="00604088" w:rsidRDefault="00604088" w:rsidP="00CC48B2">
            <w:r w:rsidRPr="00CB27AD">
              <w:t>Le Directeur :</w:t>
            </w:r>
          </w:p>
        </w:tc>
      </w:tr>
      <w:tr w:rsidR="00604088" w14:paraId="0F586F74" w14:textId="77777777" w:rsidTr="00604088">
        <w:trPr>
          <w:trHeight w:val="471"/>
        </w:trPr>
        <w:tc>
          <w:tcPr>
            <w:tcW w:w="4672" w:type="dxa"/>
          </w:tcPr>
          <w:p w14:paraId="43CDF897" w14:textId="77777777" w:rsidR="00604088" w:rsidRDefault="00604088" w:rsidP="00CC48B2"/>
        </w:tc>
        <w:tc>
          <w:tcPr>
            <w:tcW w:w="4673" w:type="dxa"/>
          </w:tcPr>
          <w:p w14:paraId="4FC68E93" w14:textId="77777777" w:rsidR="00604088" w:rsidRDefault="00604088" w:rsidP="00CC48B2"/>
        </w:tc>
      </w:tr>
      <w:tr w:rsidR="00604088" w14:paraId="19296ABA" w14:textId="77777777" w:rsidTr="00604088">
        <w:tc>
          <w:tcPr>
            <w:tcW w:w="4672" w:type="dxa"/>
          </w:tcPr>
          <w:p w14:paraId="4EB864A5" w14:textId="77777777" w:rsidR="00604088" w:rsidRDefault="00604088" w:rsidP="00CC48B2">
            <w:r w:rsidRPr="00CB27AD">
              <w:t>Signature et cachet de l’entreprise</w:t>
            </w:r>
            <w:r w:rsidRPr="00CB27AD">
              <w:tab/>
            </w:r>
          </w:p>
        </w:tc>
        <w:tc>
          <w:tcPr>
            <w:tcW w:w="4673" w:type="dxa"/>
          </w:tcPr>
          <w:p w14:paraId="12F9EDED" w14:textId="77777777" w:rsidR="00604088" w:rsidRDefault="00604088" w:rsidP="00CC48B2"/>
        </w:tc>
      </w:tr>
      <w:tr w:rsidR="00604088" w14:paraId="6720FD3C" w14:textId="77777777" w:rsidTr="00604088">
        <w:trPr>
          <w:trHeight w:val="1759"/>
        </w:trPr>
        <w:tc>
          <w:tcPr>
            <w:tcW w:w="4672" w:type="dxa"/>
          </w:tcPr>
          <w:p w14:paraId="64F01BF0" w14:textId="77777777" w:rsidR="00604088" w:rsidRDefault="00604088" w:rsidP="00CC48B2"/>
        </w:tc>
        <w:tc>
          <w:tcPr>
            <w:tcW w:w="4673" w:type="dxa"/>
          </w:tcPr>
          <w:p w14:paraId="6A6CB322" w14:textId="77777777" w:rsidR="00604088" w:rsidRDefault="00604088" w:rsidP="00CC48B2"/>
        </w:tc>
      </w:tr>
    </w:tbl>
    <w:p w14:paraId="779FD77C" w14:textId="77777777" w:rsidR="00CC48B2" w:rsidRDefault="00CC48B2" w:rsidP="00CC48B2"/>
    <w:p w14:paraId="4A1AB771" w14:textId="77777777" w:rsidR="00604088" w:rsidRDefault="00604088" w:rsidP="00CC48B2"/>
    <w:p w14:paraId="7DFC4C94" w14:textId="77777777" w:rsidR="00CC48B2" w:rsidRDefault="00CC48B2" w:rsidP="00CC48B2">
      <w:r>
        <w:t xml:space="preserve">En signant, le bon pour accord, vous acceptez l’offre commerciale et reconnaissez avoir pris connaissance des Conditions Générales de Vente Aléa Contrôles. </w:t>
      </w:r>
    </w:p>
    <w:p w14:paraId="5312C47F" w14:textId="77777777" w:rsidR="00CC48B2" w:rsidRDefault="00CC48B2" w:rsidP="00CC48B2"/>
    <w:p w14:paraId="12092A5C" w14:textId="77777777" w:rsidR="00CC48B2" w:rsidRDefault="00CC48B2" w:rsidP="00CC48B2">
      <w:r>
        <w:t xml:space="preserve">Vous remerciant pour la confiance que vous nous accordez, veuillez agréer, Madame, Monsieur, l’expression de nos sincères salutations. </w:t>
      </w:r>
    </w:p>
    <w:p w14:paraId="04AAC652" w14:textId="77777777" w:rsidR="00FC5CEF" w:rsidRDefault="00FC5CEF" w:rsidP="00CC48B2"/>
    <w:p w14:paraId="2686E26D" w14:textId="77777777" w:rsidR="00FC5CEF" w:rsidRDefault="00FC5CEF" w:rsidP="00CC48B2"/>
    <w:p w14:paraId="1FA930A3" w14:textId="77777777" w:rsidR="00FC5CEF" w:rsidRDefault="00FC5CEF" w:rsidP="00CC48B2"/>
    <w:p w14:paraId="38BBAA2B" w14:textId="77777777" w:rsidR="00604088" w:rsidRDefault="00604088" w:rsidP="00CC48B2"/>
    <w:p w14:paraId="127BFC01" w14:textId="77777777" w:rsidR="00604088" w:rsidRDefault="00604088" w:rsidP="00CC48B2"/>
    <w:p w14:paraId="397F77AC" w14:textId="77777777" w:rsidR="00604088" w:rsidRDefault="00604088" w:rsidP="00CC48B2"/>
    <w:p w14:paraId="6A1EDBFF" w14:textId="77777777" w:rsidR="00D52C88" w:rsidRDefault="00D52C88" w:rsidP="00CC48B2"/>
    <w:tbl>
      <w:tblPr>
        <w:tblStyle w:val="Grilledutableau"/>
        <w:tblW w:w="9345" w:type="dxa"/>
        <w:tblLook w:val="04A0" w:firstRow="1" w:lastRow="0" w:firstColumn="1" w:lastColumn="0" w:noHBand="0" w:noVBand="1"/>
      </w:tblPr>
      <w:tblGrid>
        <w:gridCol w:w="1413"/>
        <w:gridCol w:w="3118"/>
        <w:gridCol w:w="347"/>
        <w:gridCol w:w="4467"/>
      </w:tblGrid>
      <w:tr w:rsidR="00FC5CEF" w14:paraId="76004F00" w14:textId="77777777" w:rsidTr="00FC5CEF">
        <w:tc>
          <w:tcPr>
            <w:tcW w:w="1413" w:type="dxa"/>
            <w:vMerge w:val="restart"/>
            <w:vAlign w:val="center"/>
          </w:tcPr>
          <w:p w14:paraId="3CEAAFA9" w14:textId="77777777" w:rsidR="00FC5CEF" w:rsidRDefault="00FC5CEF" w:rsidP="00FC5CEF">
            <w:pPr>
              <w:jc w:val="center"/>
              <w:rPr>
                <w:rFonts w:asciiTheme="minorHAnsi" w:hAnsiTheme="minorHAnsi" w:cstheme="minorHAnsi"/>
                <w:b/>
                <w:bCs/>
                <w:caps/>
                <w:noProof/>
                <w:color w:val="595959"/>
                <w:szCs w:val="22"/>
              </w:rPr>
            </w:pPr>
            <w:bookmarkStart w:id="9" w:name="_Hlk8911232"/>
            <w:r w:rsidRPr="00AD0D51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drawing>
                <wp:inline distT="0" distB="0" distL="0" distR="0" wp14:anchorId="21C0F28B" wp14:editId="5D2E8AFC">
                  <wp:extent cx="495300" cy="781050"/>
                  <wp:effectExtent l="0" t="0" r="0" b="0"/>
                  <wp:docPr id="4" name="Image 4" descr="C:\Users\s.farbos\AppData\Local\Microsoft\Windows\Temporary Internet Files\Content.Outlook\HAQNQY87\Essais_Quad.jp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CF7D36-DFFD-47C8-9659-82A392D2833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3" descr="C:\Users\s.farbos\AppData\Local\Microsoft\Windows\Temporary Internet Files\Content.Outlook\HAQNQY87\Essais_Quad.jpg">
                            <a:extLst>
                              <a:ext uri="{FF2B5EF4-FFF2-40B4-BE49-F238E27FC236}">
                                <a16:creationId xmlns:a16="http://schemas.microsoft.com/office/drawing/2014/main" id="{1BCF7D36-DFFD-47C8-9659-82A392D28338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vAlign w:val="center"/>
          </w:tcPr>
          <w:p w14:paraId="1261C110" w14:textId="77777777" w:rsidR="00FC5CEF" w:rsidRDefault="00FC5CEF" w:rsidP="00FC5CEF">
            <w:pPr>
              <w:jc w:val="center"/>
              <w:rPr>
                <w:rFonts w:asciiTheme="minorHAnsi" w:hAnsiTheme="minorHAnsi" w:cstheme="minorHAnsi"/>
                <w:b/>
                <w:bCs/>
                <w:caps/>
                <w:noProof/>
                <w:color w:val="595959"/>
                <w:szCs w:val="22"/>
              </w:rPr>
            </w:pPr>
            <w:r w:rsidRPr="00AD0D51">
              <w:rPr>
                <w:rFonts w:cs="Calibri"/>
                <w:b/>
                <w:bCs/>
                <w:color w:val="000000"/>
                <w:szCs w:val="16"/>
              </w:rPr>
              <w:t>Aléa Contrôles est accrédité COFRAC.</w:t>
            </w:r>
          </w:p>
        </w:tc>
        <w:tc>
          <w:tcPr>
            <w:tcW w:w="347" w:type="dxa"/>
            <w:tcBorders>
              <w:top w:val="nil"/>
              <w:bottom w:val="nil"/>
              <w:right w:val="nil"/>
            </w:tcBorders>
            <w:vAlign w:val="center"/>
          </w:tcPr>
          <w:p w14:paraId="4B382E0C" w14:textId="77777777" w:rsidR="00FC5CEF" w:rsidRPr="00AD0D51" w:rsidRDefault="00FC5CEF" w:rsidP="00FC5CEF">
            <w:pPr>
              <w:rPr>
                <w:rFonts w:cs="Calibr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4467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454B54C8" w14:textId="77777777" w:rsidR="00FC5CEF" w:rsidRPr="00AD0D51" w:rsidRDefault="00FC5CEF" w:rsidP="00FC5CEF">
            <w:r>
              <w:t>L’accréditation COFRAC atteste de la compétence du laboratoire pour les seuls essais couverts par l’accréditation. Les essais couverts par l’accréditation COFRAC sont identifiés dans la portée d’accréditation des laboratoires.</w:t>
            </w:r>
          </w:p>
        </w:tc>
      </w:tr>
      <w:tr w:rsidR="00FC5CEF" w14:paraId="2329CA58" w14:textId="77777777" w:rsidTr="00FC5CEF">
        <w:trPr>
          <w:trHeight w:val="1032"/>
        </w:trPr>
        <w:tc>
          <w:tcPr>
            <w:tcW w:w="1413" w:type="dxa"/>
            <w:vMerge/>
            <w:vAlign w:val="center"/>
          </w:tcPr>
          <w:p w14:paraId="04E3A4BF" w14:textId="77777777" w:rsidR="00FC5CEF" w:rsidRDefault="00FC5CEF" w:rsidP="00FC5CEF">
            <w:pPr>
              <w:rPr>
                <w:rFonts w:asciiTheme="minorHAnsi" w:hAnsiTheme="minorHAnsi" w:cstheme="minorHAnsi"/>
                <w:b/>
                <w:bCs/>
                <w:caps/>
                <w:noProof/>
                <w:color w:val="595959"/>
                <w:szCs w:val="22"/>
              </w:rPr>
            </w:pPr>
          </w:p>
        </w:tc>
        <w:tc>
          <w:tcPr>
            <w:tcW w:w="3118" w:type="dxa"/>
            <w:vAlign w:val="center"/>
          </w:tcPr>
          <w:p w14:paraId="2C33DCAC" w14:textId="77777777" w:rsidR="00FC5CEF" w:rsidRDefault="00FC5CEF" w:rsidP="00FC5CEF">
            <w:pPr>
              <w:jc w:val="center"/>
              <w:rPr>
                <w:rFonts w:asciiTheme="minorHAnsi" w:hAnsiTheme="minorHAnsi" w:cstheme="minorHAnsi"/>
                <w:b/>
                <w:bCs/>
                <w:caps/>
                <w:noProof/>
                <w:color w:val="595959"/>
                <w:szCs w:val="22"/>
              </w:rPr>
            </w:pPr>
            <w:r w:rsidRPr="00AD0D51">
              <w:rPr>
                <w:rFonts w:cs="Calibri"/>
                <w:color w:val="000000"/>
                <w:szCs w:val="14"/>
              </w:rPr>
              <w:t xml:space="preserve">Accréditation N° </w:t>
            </w:r>
            <w:r w:rsidR="00AA21B0">
              <w:rPr>
                <w:rFonts w:cs="Calibri"/>
                <w:color w:val="000000"/>
                <w:szCs w:val="14"/>
              </w:rPr>
              <w:t>1-6087</w:t>
            </w:r>
            <w:r w:rsidRPr="00AD0D51">
              <w:rPr>
                <w:rFonts w:cs="Calibri"/>
                <w:color w:val="000000"/>
                <w:szCs w:val="14"/>
              </w:rPr>
              <w:br/>
              <w:t>Portée disponible sur www.cofrac.fr</w:t>
            </w:r>
          </w:p>
        </w:tc>
        <w:tc>
          <w:tcPr>
            <w:tcW w:w="347" w:type="dxa"/>
            <w:tcBorders>
              <w:top w:val="nil"/>
              <w:bottom w:val="nil"/>
              <w:right w:val="nil"/>
            </w:tcBorders>
            <w:vAlign w:val="center"/>
          </w:tcPr>
          <w:p w14:paraId="5CA58F8B" w14:textId="77777777" w:rsidR="00FC5CEF" w:rsidRPr="00AD0D51" w:rsidRDefault="00FC5CEF" w:rsidP="00FC5CEF">
            <w:pPr>
              <w:rPr>
                <w:rFonts w:cs="Calibri"/>
                <w:color w:val="000000"/>
                <w:sz w:val="14"/>
                <w:szCs w:val="14"/>
              </w:rPr>
            </w:pPr>
          </w:p>
        </w:tc>
        <w:tc>
          <w:tcPr>
            <w:tcW w:w="4467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5680B843" w14:textId="77777777" w:rsidR="00FC5CEF" w:rsidRPr="00AD0D51" w:rsidRDefault="00FC5CEF" w:rsidP="00FC5CEF">
            <w:pPr>
              <w:rPr>
                <w:rFonts w:cs="Calibri"/>
                <w:color w:val="000000"/>
                <w:sz w:val="14"/>
                <w:szCs w:val="14"/>
              </w:rPr>
            </w:pPr>
          </w:p>
        </w:tc>
      </w:tr>
      <w:tr w:rsidR="00FC5CEF" w14:paraId="52430ED2" w14:textId="77777777" w:rsidTr="00604088">
        <w:trPr>
          <w:trHeight w:val="469"/>
        </w:trPr>
        <w:tc>
          <w:tcPr>
            <w:tcW w:w="4531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154449F1" w14:textId="77777777" w:rsidR="00FC5CEF" w:rsidRDefault="00FC5CEF" w:rsidP="00FC5CEF">
            <w:pPr>
              <w:rPr>
                <w:b/>
              </w:rPr>
            </w:pPr>
          </w:p>
        </w:tc>
        <w:tc>
          <w:tcPr>
            <w:tcW w:w="481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D57053" w14:textId="77777777" w:rsidR="00FC5CEF" w:rsidRDefault="00FC5CEF" w:rsidP="00FC5CEF">
            <w:pPr>
              <w:rPr>
                <w:b/>
              </w:rPr>
            </w:pPr>
          </w:p>
        </w:tc>
      </w:tr>
      <w:tr w:rsidR="00FC5CEF" w14:paraId="1A7F6D0F" w14:textId="77777777" w:rsidTr="00FC5CEF">
        <w:trPr>
          <w:trHeight w:val="1326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9C7311" w14:textId="77777777" w:rsidR="00FC5CEF" w:rsidRPr="004F5F2D" w:rsidRDefault="00FC5CEF" w:rsidP="00FC5CEF">
            <w:pPr>
              <w:rPr>
                <w:b/>
              </w:rPr>
            </w:pPr>
            <w:r w:rsidRPr="004F5F2D">
              <w:rPr>
                <w:b/>
              </w:rPr>
              <w:t xml:space="preserve">Partie air </w:t>
            </w:r>
            <w:r>
              <w:rPr>
                <w:b/>
              </w:rPr>
              <w:t xml:space="preserve">– amiante </w:t>
            </w:r>
            <w:r w:rsidRPr="004F5F2D">
              <w:rPr>
                <w:b/>
              </w:rPr>
              <w:t>:</w:t>
            </w:r>
          </w:p>
          <w:p w14:paraId="19F738C8" w14:textId="77777777" w:rsidR="00FC5CEF" w:rsidRPr="009E4AE7" w:rsidRDefault="00FC5CEF" w:rsidP="00FC5CEF">
            <w:pPr>
              <w:rPr>
                <w:i/>
                <w:sz w:val="18"/>
                <w:szCs w:val="18"/>
              </w:rPr>
            </w:pPr>
            <w:r w:rsidRPr="009E4AE7">
              <w:rPr>
                <w:i/>
                <w:sz w:val="18"/>
                <w:szCs w:val="18"/>
              </w:rPr>
              <w:t>Portée d’accréditation (stratégie, prélèvement, résultat) du laboratoire Aléa Contrôles : Accréditation COFRAC Essais, n°</w:t>
            </w:r>
            <w:r w:rsidR="00AA21B0">
              <w:rPr>
                <w:i/>
                <w:sz w:val="18"/>
                <w:szCs w:val="18"/>
              </w:rPr>
              <w:t>1-6087</w:t>
            </w:r>
            <w:r w:rsidRPr="009E4AE7">
              <w:rPr>
                <w:i/>
                <w:sz w:val="18"/>
                <w:szCs w:val="18"/>
              </w:rPr>
              <w:t>, liste des implantations et portée disponibles sous www-cofrac.fr,</w:t>
            </w:r>
          </w:p>
          <w:p w14:paraId="3C4A0FD2" w14:textId="77777777" w:rsidR="00FC5CEF" w:rsidRPr="009E4AE7" w:rsidRDefault="00FC5CEF" w:rsidP="00FC5CEF">
            <w:pPr>
              <w:rPr>
                <w:i/>
                <w:sz w:val="18"/>
                <w:szCs w:val="18"/>
              </w:rPr>
            </w:pPr>
            <w:r w:rsidRPr="009E4AE7">
              <w:rPr>
                <w:i/>
                <w:sz w:val="18"/>
                <w:szCs w:val="18"/>
              </w:rPr>
              <w:t>Portée d’accréditation (analyse) du laboratoire sous-traitant EUROFINS ou ITGA,</w:t>
            </w:r>
          </w:p>
          <w:p w14:paraId="004DC9DA" w14:textId="77777777" w:rsidR="00FC5CEF" w:rsidRPr="009E4AE7" w:rsidRDefault="00FC5CEF" w:rsidP="00FC5CEF">
            <w:pPr>
              <w:rPr>
                <w:rStyle w:val="Lienhypertexte"/>
                <w:sz w:val="18"/>
                <w:szCs w:val="18"/>
              </w:rPr>
            </w:pPr>
            <w:r w:rsidRPr="009E4AE7">
              <w:rPr>
                <w:sz w:val="18"/>
                <w:szCs w:val="18"/>
              </w:rPr>
              <w:t xml:space="preserve">Portées disponibles sur </w:t>
            </w:r>
            <w:hyperlink r:id="rId18" w:history="1">
              <w:r w:rsidRPr="009E4AE7">
                <w:rPr>
                  <w:rStyle w:val="Lienhypertexte"/>
                  <w:sz w:val="18"/>
                  <w:szCs w:val="18"/>
                </w:rPr>
                <w:t>www.cofrac.fr</w:t>
              </w:r>
            </w:hyperlink>
          </w:p>
          <w:p w14:paraId="43456C83" w14:textId="77777777" w:rsidR="00FC5CEF" w:rsidRDefault="00FC5CEF" w:rsidP="00FC5CEF">
            <w:pPr>
              <w:rPr>
                <w:rStyle w:val="Lienhypertexte"/>
                <w:sz w:val="18"/>
              </w:rPr>
            </w:pPr>
          </w:p>
          <w:p w14:paraId="5960BFE5" w14:textId="77777777" w:rsidR="00FC5CEF" w:rsidRDefault="00FC5CEF" w:rsidP="00FC5CEF">
            <w:pPr>
              <w:rPr>
                <w:i/>
                <w:iCs/>
              </w:rPr>
            </w:pPr>
            <w:r>
              <w:rPr>
                <w:b/>
              </w:rPr>
              <w:t>Mesures des Matières En Suspension Totale (MEST) dans l’eau :</w:t>
            </w:r>
          </w:p>
          <w:p w14:paraId="6FAEA867" w14:textId="77777777" w:rsidR="00FC5CEF" w:rsidRPr="009E4AE7" w:rsidRDefault="00FC5CEF" w:rsidP="00FC5CEF">
            <w:pPr>
              <w:rPr>
                <w:b/>
                <w:i/>
                <w:sz w:val="18"/>
              </w:rPr>
            </w:pPr>
            <w:r w:rsidRPr="009E4AE7">
              <w:rPr>
                <w:i/>
                <w:sz w:val="18"/>
              </w:rPr>
              <w:t>Les prélèvements, analyses et résultats de ces mesures ne sont pas rendus sous l’accréditation COFRAC d'Aléa Contrôles</w:t>
            </w:r>
            <w:r w:rsidRPr="009E4AE7">
              <w:rPr>
                <w:i/>
                <w:iCs/>
                <w:sz w:val="18"/>
              </w:rPr>
              <w:t>.</w:t>
            </w:r>
          </w:p>
        </w:tc>
      </w:tr>
      <w:bookmarkEnd w:id="9"/>
    </w:tbl>
    <w:p w14:paraId="258792D2" w14:textId="77777777" w:rsidR="001E5554" w:rsidRPr="001E5554" w:rsidRDefault="001E5554" w:rsidP="001E5554">
      <w:pPr>
        <w:sectPr w:rsidR="001E5554" w:rsidRPr="001E5554" w:rsidSect="00E90850">
          <w:headerReference w:type="default" r:id="rId19"/>
          <w:footerReference w:type="default" r:id="rId20"/>
          <w:pgSz w:w="11906" w:h="16838" w:code="9"/>
          <w:pgMar w:top="567" w:right="991" w:bottom="567" w:left="1560" w:header="284" w:footer="289" w:gutter="0"/>
          <w:cols w:space="708"/>
          <w:docGrid w:linePitch="360"/>
        </w:sectPr>
      </w:pPr>
    </w:p>
    <w:p w14:paraId="5D1848DF" w14:textId="77777777" w:rsidR="00A74099" w:rsidRDefault="00A74099" w:rsidP="00A74099">
      <w:pPr>
        <w:tabs>
          <w:tab w:val="left" w:pos="216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1AD21EC" wp14:editId="30C2F629">
                <wp:simplePos x="0" y="0"/>
                <wp:positionH relativeFrom="column">
                  <wp:posOffset>6311900</wp:posOffset>
                </wp:positionH>
                <wp:positionV relativeFrom="paragraph">
                  <wp:posOffset>-518795</wp:posOffset>
                </wp:positionV>
                <wp:extent cx="1367790" cy="11176000"/>
                <wp:effectExtent l="0" t="0" r="3810" b="6350"/>
                <wp:wrapNone/>
                <wp:docPr id="40" name="Groupe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790" cy="11176000"/>
                          <a:chOff x="0" y="0"/>
                          <a:chExt cx="1367790" cy="11176000"/>
                        </a:xfrm>
                      </wpg:grpSpPr>
                      <wps:wsp>
                        <wps:cNvPr id="35" name="Ellipse 35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1367790" cy="11176000"/>
                          </a:xfrm>
                          <a:prstGeom prst="ellipse">
                            <a:avLst/>
                          </a:prstGeom>
                          <a:solidFill>
                            <a:srgbClr val="4F728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3CAB03" w14:textId="77777777" w:rsidR="00BF2FAC" w:rsidRDefault="00BF2FAC" w:rsidP="0019234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82388" y="95535"/>
                            <a:ext cx="454025" cy="10718800"/>
                          </a:xfrm>
                          <a:prstGeom prst="rect">
                            <a:avLst/>
                          </a:prstGeom>
                          <a:solidFill>
                            <a:srgbClr val="4F728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AD21EC" id="Groupe 40" o:spid="_x0000_s1027" style="position:absolute;left:0;text-align:left;margin-left:497pt;margin-top:-40.85pt;width:107.7pt;height:880pt;z-index:251664384" coordsize="13677,111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">
                <v:oval id="Ellipse 35" o:spid="_x0000_s1028" style="position:absolute;width:13677;height:111760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" fillcolor="#4f7282" stroked="f">
                  <v:textbox>
                    <w:txbxContent>
                      <w:p w14:paraId="573CAB03" w14:textId="77777777" w:rsidR="00BF2FAC" w:rsidRDefault="00BF2FAC" w:rsidP="0019234F">
                        <w:pPr>
                          <w:jc w:val="center"/>
                        </w:pPr>
                      </w:p>
                    </w:txbxContent>
                  </v:textbox>
                </v:oval>
                <v:rect id="Rectangle 36" o:spid="_x0000_s1029" style="position:absolute;left:6823;top:955;width:4541;height:107188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" fillcolor="#4f7282" stroked="f"/>
              </v:group>
            </w:pict>
          </mc:Fallback>
        </mc:AlternateContent>
      </w:r>
    </w:p>
    <w:p w14:paraId="07B070E7" w14:textId="77777777" w:rsidR="0019234F" w:rsidRPr="000903A7" w:rsidRDefault="0019234F" w:rsidP="0019234F">
      <w:pPr>
        <w:keepLines w:val="0"/>
        <w:jc w:val="left"/>
      </w:pPr>
      <w:bookmarkStart w:id="10" w:name="_Hlk529891088"/>
    </w:p>
    <w:p w14:paraId="16E7F1E3" w14:textId="77777777" w:rsidR="0019234F" w:rsidRPr="0054080C" w:rsidRDefault="0019234F" w:rsidP="0019234F">
      <w:pPr>
        <w:pStyle w:val="Par1"/>
      </w:pPr>
    </w:p>
    <w:bookmarkEnd w:id="10"/>
    <w:p w14:paraId="5B374C22" w14:textId="77777777" w:rsidR="001F06F6" w:rsidRDefault="00DD582E" w:rsidP="001F06F6">
      <w:pPr>
        <w:pStyle w:val="Par1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E2519A" wp14:editId="37616F64">
            <wp:simplePos x="0" y="0"/>
            <wp:positionH relativeFrom="page">
              <wp:align>center</wp:align>
            </wp:positionH>
            <wp:positionV relativeFrom="margin">
              <wp:posOffset>3526790</wp:posOffset>
            </wp:positionV>
            <wp:extent cx="3780155" cy="1297305"/>
            <wp:effectExtent l="0" t="0" r="0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F06F6" w:rsidSect="00A01CDC">
      <w:headerReference w:type="default" r:id="rId22"/>
      <w:footerReference w:type="default" r:id="rId23"/>
      <w:type w:val="evenPage"/>
      <w:pgSz w:w="11906" w:h="16838" w:code="9"/>
      <w:pgMar w:top="567" w:right="567" w:bottom="567" w:left="567" w:header="284" w:footer="3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7888D" w14:textId="77777777" w:rsidR="005D0BD6" w:rsidRDefault="005D0BD6" w:rsidP="00844B41">
      <w:r>
        <w:separator/>
      </w:r>
    </w:p>
  </w:endnote>
  <w:endnote w:type="continuationSeparator" w:id="0">
    <w:p w14:paraId="042CF665" w14:textId="77777777" w:rsidR="005D0BD6" w:rsidRDefault="005D0BD6" w:rsidP="00844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68673867-E26C-44C3-BF2C-B1DBC5FBF62A}"/>
    <w:embedBold r:id="rId2" w:fontKey="{8F445968-22FF-4AC0-831D-E14126AFC863}"/>
    <w:embedItalic r:id="rId3" w:fontKey="{6A8D0FEE-371D-4214-B8FD-D240E3E8E39E}"/>
    <w:embedBoldItalic r:id="rId4" w:fontKey="{C4F0AEEF-2614-4EC0-B369-1B933CB6ED9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subsetted="1" w:fontKey="{209D2234-1631-4809-B9B8-93291B099B4B}"/>
  </w:font>
  <w:font w:name="Ubuntu">
    <w:altName w:val="Calibri"/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6" w:fontKey="{A88FA00B-D11C-4951-A7D9-9F8DBBE78FC5}"/>
    <w:embedBold r:id="rId7" w:fontKey="{0EF2EF3B-6D0A-4C1C-93BD-EBCCD949BAC3}"/>
    <w:embedBoldItalic r:id="rId8" w:fontKey="{F9A81BFB-B855-4C6C-B2C4-7DDF726C7208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Bold r:id="rId9" w:subsetted="1" w:fontKey="{F74C57B1-96BB-4BD8-8031-DC282420FF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rostile">
    <w:altName w:val="Agency FB"/>
    <w:panose1 w:val="020B0504020202050204"/>
    <w:charset w:val="00"/>
    <w:family w:val="swiss"/>
    <w:pitch w:val="variable"/>
    <w:sig w:usb0="00000003" w:usb1="00000000" w:usb2="00000000" w:usb3="00000000" w:csb0="00000001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tima-DemiBold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0" w:fontKey="{3EFC9341-3B39-4144-99F1-E74894F50E7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AC1F68" w14:textId="77777777" w:rsidR="00BF6705" w:rsidRDefault="00BF670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47C070" w14:textId="77777777" w:rsidR="00BF2FAC" w:rsidRDefault="00C86AC4" w:rsidP="009B4027">
    <w:pPr>
      <w:pStyle w:val="Pieddepage"/>
    </w:pPr>
    <w:r>
      <w:rPr>
        <w:noProof/>
      </w:rPr>
      <w:drawing>
        <wp:anchor distT="0" distB="0" distL="114300" distR="114300" simplePos="0" relativeHeight="251680768" behindDoc="0" locked="0" layoutInCell="1" allowOverlap="1" wp14:anchorId="578A9765" wp14:editId="7ADEDDBF">
          <wp:simplePos x="0" y="0"/>
          <wp:positionH relativeFrom="column">
            <wp:posOffset>3002915</wp:posOffset>
          </wp:positionH>
          <wp:positionV relativeFrom="paragraph">
            <wp:posOffset>-1107440</wp:posOffset>
          </wp:positionV>
          <wp:extent cx="2470150" cy="847725"/>
          <wp:effectExtent l="0" t="0" r="6350" b="9525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015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1792" behindDoc="0" locked="0" layoutInCell="1" allowOverlap="1" wp14:anchorId="52EDE358" wp14:editId="0B3783A9">
          <wp:simplePos x="0" y="0"/>
          <wp:positionH relativeFrom="margin">
            <wp:posOffset>4107180</wp:posOffset>
          </wp:positionH>
          <wp:positionV relativeFrom="paragraph">
            <wp:posOffset>-2678430</wp:posOffset>
          </wp:positionV>
          <wp:extent cx="1240790" cy="1173480"/>
          <wp:effectExtent l="0" t="0" r="0" b="762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>
                    <a:picLocks noChangeAspect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297" t="4566" r="18202" b="10452"/>
                  <a:stretch/>
                </pic:blipFill>
                <pic:spPr bwMode="auto">
                  <a:xfrm>
                    <a:off x="0" y="0"/>
                    <a:ext cx="1240790" cy="11734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BAE2A07" w14:textId="77777777" w:rsidR="00BF2FAC" w:rsidRPr="009B4027" w:rsidRDefault="00BF2FAC" w:rsidP="009B402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569E7" w14:textId="77777777" w:rsidR="00BF2FAC" w:rsidRDefault="00BF2FAC">
    <w:pPr>
      <w:pStyle w:val="Pieddepage"/>
    </w:pPr>
    <w:bookmarkStart w:id="1" w:name="_Hlk451337"/>
    <w:bookmarkStart w:id="2" w:name="_Hlk451338"/>
    <w:bookmarkStart w:id="3" w:name="_Hlk451355"/>
    <w:bookmarkStart w:id="4" w:name="_Hlk451356"/>
    <w:bookmarkStart w:id="5" w:name="_Hlk451361"/>
    <w:bookmarkStart w:id="6" w:name="_Hlk451362"/>
    <w:r>
      <w:rPr>
        <w:noProof/>
      </w:rPr>
      <w:drawing>
        <wp:anchor distT="0" distB="0" distL="114300" distR="114300" simplePos="0" relativeHeight="251676672" behindDoc="0" locked="0" layoutInCell="1" allowOverlap="1" wp14:anchorId="6BC291F4" wp14:editId="22663A40">
          <wp:simplePos x="0" y="0"/>
          <wp:positionH relativeFrom="column">
            <wp:posOffset>3003244</wp:posOffset>
          </wp:positionH>
          <wp:positionV relativeFrom="paragraph">
            <wp:posOffset>-1574428</wp:posOffset>
          </wp:positionV>
          <wp:extent cx="2470463" cy="847840"/>
          <wp:effectExtent l="0" t="0" r="6350" b="952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0463" cy="84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8720" behindDoc="0" locked="0" layoutInCell="1" allowOverlap="1" wp14:anchorId="46D55F6C" wp14:editId="02BA9897">
          <wp:simplePos x="0" y="0"/>
          <wp:positionH relativeFrom="margin">
            <wp:posOffset>4107180</wp:posOffset>
          </wp:positionH>
          <wp:positionV relativeFrom="paragraph">
            <wp:posOffset>-3145221</wp:posOffset>
          </wp:positionV>
          <wp:extent cx="1241042" cy="1173707"/>
          <wp:effectExtent l="0" t="0" r="0" b="762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>
                    <a:picLocks noChangeAspect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297" t="4566" r="18202" b="10452"/>
                  <a:stretch/>
                </pic:blipFill>
                <pic:spPr bwMode="auto">
                  <a:xfrm>
                    <a:off x="0" y="0"/>
                    <a:ext cx="1241042" cy="117370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6EFC9C28" w14:textId="77777777" w:rsidR="00BF2FAC" w:rsidRPr="003508F2" w:rsidRDefault="00BF2FAC" w:rsidP="003508F2">
    <w:pPr>
      <w:pStyle w:val="En-tte"/>
      <w:jc w:val="right"/>
      <w:rPr>
        <w:sz w:val="12"/>
      </w:rPr>
    </w:pPr>
  </w:p>
  <w:tbl>
    <w:tblPr>
      <w:tblW w:w="10728" w:type="dxa"/>
      <w:tblInd w:w="851" w:type="dxa"/>
      <w:tblBorders>
        <w:insideH w:val="single" w:sz="4" w:space="0" w:color="auto"/>
      </w:tblBorders>
      <w:tblLook w:val="04A0" w:firstRow="1" w:lastRow="0" w:firstColumn="1" w:lastColumn="0" w:noHBand="0" w:noVBand="1"/>
    </w:tblPr>
    <w:tblGrid>
      <w:gridCol w:w="4819"/>
      <w:gridCol w:w="708"/>
      <w:gridCol w:w="5201"/>
    </w:tblGrid>
    <w:tr w:rsidR="00BF2FAC" w14:paraId="028DF4E6" w14:textId="77777777" w:rsidTr="0032751C">
      <w:tc>
        <w:tcPr>
          <w:tcW w:w="4819" w:type="dxa"/>
          <w:vAlign w:val="center"/>
        </w:tcPr>
        <w:p w14:paraId="6BFF912E" w14:textId="77777777" w:rsidR="00BF2FAC" w:rsidRPr="001E4197" w:rsidRDefault="00BF2FAC" w:rsidP="003508F2">
          <w:pPr>
            <w:pStyle w:val="En-tte"/>
            <w:jc w:val="left"/>
            <w:rPr>
              <w:sz w:val="16"/>
              <w:szCs w:val="16"/>
            </w:rPr>
          </w:pPr>
          <w:r>
            <w:rPr>
              <w:b/>
              <w:szCs w:val="32"/>
            </w:rPr>
            <w:t>Le</w:t>
          </w:r>
          <w:r w:rsidRPr="003508F2">
            <w:rPr>
              <w:b/>
              <w:sz w:val="22"/>
              <w:szCs w:val="32"/>
            </w:rPr>
            <w:t xml:space="preserve"> Laboratoire </w:t>
          </w:r>
          <w:r>
            <w:rPr>
              <w:b/>
              <w:szCs w:val="32"/>
            </w:rPr>
            <w:t xml:space="preserve">est </w:t>
          </w:r>
          <w:r w:rsidRPr="003508F2">
            <w:rPr>
              <w:b/>
              <w:sz w:val="22"/>
              <w:szCs w:val="32"/>
            </w:rPr>
            <w:t>accrédité COFRAC.</w:t>
          </w:r>
        </w:p>
      </w:tc>
      <w:tc>
        <w:tcPr>
          <w:tcW w:w="708" w:type="dxa"/>
        </w:tcPr>
        <w:p w14:paraId="46718C38" w14:textId="77777777" w:rsidR="00BF2FAC" w:rsidRPr="003508F2" w:rsidRDefault="00BF2FAC" w:rsidP="003508F2">
          <w:pPr>
            <w:pStyle w:val="Ala"/>
            <w:spacing w:after="0"/>
            <w:ind w:left="-29"/>
            <w:rPr>
              <w:rFonts w:ascii="Verdana" w:hAnsi="Verdana"/>
              <w:sz w:val="14"/>
            </w:rPr>
          </w:pPr>
          <w:r w:rsidRPr="001E4197">
            <w:rPr>
              <w:noProof/>
              <w:sz w:val="16"/>
              <w:szCs w:val="16"/>
            </w:rPr>
            <w:drawing>
              <wp:inline distT="0" distB="0" distL="0" distR="0" wp14:anchorId="4B7C90FA" wp14:editId="04D2A28A">
                <wp:extent cx="331076" cy="546995"/>
                <wp:effectExtent l="0" t="0" r="0" b="5715"/>
                <wp:docPr id="8" name="Image 3" descr="C:\Users\s.farbos\AppData\Local\Microsoft\Windows\Temporary Internet Files\Content.Outlook\HAQNQY87\Essais_Qua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3" descr="C:\Users\s.farbos\AppData\Local\Microsoft\Windows\Temporary Internet Files\Content.Outlook\HAQNQY87\Essais_Qua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076" cy="546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01" w:type="dxa"/>
          <w:shd w:val="clear" w:color="auto" w:fill="auto"/>
          <w:vAlign w:val="center"/>
        </w:tcPr>
        <w:p w14:paraId="0D1D1996" w14:textId="77777777" w:rsidR="00BF2FAC" w:rsidRPr="003508F2" w:rsidRDefault="00BF2FAC" w:rsidP="003508F2">
          <w:pPr>
            <w:pStyle w:val="Ala"/>
            <w:spacing w:after="0"/>
            <w:ind w:left="-29"/>
            <w:rPr>
              <w:rFonts w:ascii="Verdana" w:hAnsi="Verdana"/>
              <w:sz w:val="14"/>
            </w:rPr>
          </w:pPr>
          <w:r w:rsidRPr="003508F2">
            <w:rPr>
              <w:rFonts w:ascii="Verdana" w:hAnsi="Verdana"/>
              <w:sz w:val="14"/>
            </w:rPr>
            <w:t>Accréditation N° 1 -6087</w:t>
          </w:r>
        </w:p>
        <w:p w14:paraId="306B4FC8" w14:textId="77777777" w:rsidR="00BF2FAC" w:rsidRPr="003508F2" w:rsidRDefault="00BF2FAC" w:rsidP="003508F2">
          <w:pPr>
            <w:pStyle w:val="Ala"/>
            <w:spacing w:after="0"/>
            <w:ind w:left="-29"/>
            <w:rPr>
              <w:rFonts w:ascii="Verdana" w:hAnsi="Verdana"/>
              <w:sz w:val="14"/>
            </w:rPr>
          </w:pPr>
          <w:r w:rsidRPr="003508F2">
            <w:rPr>
              <w:rFonts w:ascii="Verdana" w:hAnsi="Verdana"/>
              <w:sz w:val="14"/>
            </w:rPr>
            <w:t xml:space="preserve">Portée disponible sur </w:t>
          </w:r>
        </w:p>
        <w:p w14:paraId="1FE07FA7" w14:textId="77777777" w:rsidR="00BF2FAC" w:rsidRPr="003508F2" w:rsidRDefault="00BF2FAC" w:rsidP="003508F2">
          <w:pPr>
            <w:pStyle w:val="Ala"/>
            <w:spacing w:after="0"/>
            <w:ind w:left="-29"/>
            <w:rPr>
              <w:rFonts w:ascii="Verdana" w:hAnsi="Verdana"/>
              <w:sz w:val="14"/>
            </w:rPr>
          </w:pPr>
          <w:r w:rsidRPr="003508F2">
            <w:rPr>
              <w:rFonts w:ascii="Verdana" w:hAnsi="Verdana"/>
              <w:sz w:val="14"/>
            </w:rPr>
            <w:t>www.cofrac.fr</w:t>
          </w:r>
        </w:p>
      </w:tc>
    </w:tr>
  </w:tbl>
  <w:p w14:paraId="1AF8DD1F" w14:textId="77777777" w:rsidR="00BF2FAC" w:rsidRDefault="00BF2FAC">
    <w:pPr>
      <w:pStyle w:val="Pieddepage"/>
    </w:pPr>
    <w:r>
      <w:t xml:space="preserve"> </w:t>
    </w:r>
    <w:bookmarkEnd w:id="1"/>
    <w:bookmarkEnd w:id="2"/>
    <w:bookmarkEnd w:id="3"/>
    <w:bookmarkEnd w:id="4"/>
    <w:bookmarkEnd w:id="5"/>
    <w:bookmarkEnd w:id="6"/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2C846A" w14:textId="77777777" w:rsidR="00BF2FAC" w:rsidRPr="00473714" w:rsidRDefault="00BF2FAC" w:rsidP="00C07087">
    <w:pPr>
      <w:pStyle w:val="Pieddepage"/>
      <w:ind w:left="0"/>
      <w:jc w:val="both"/>
      <w:rPr>
        <w:color w:val="404040" w:themeColor="text1" w:themeTint="BF"/>
        <w:sz w:val="2"/>
      </w:rPr>
    </w:pPr>
  </w:p>
  <w:tbl>
    <w:tblPr>
      <w:tblStyle w:val="Grilledutableau"/>
      <w:tblW w:w="9356" w:type="dxa"/>
      <w:tblInd w:w="-5" w:type="dxa"/>
      <w:tblLook w:val="04A0" w:firstRow="1" w:lastRow="0" w:firstColumn="1" w:lastColumn="0" w:noHBand="0" w:noVBand="1"/>
    </w:tblPr>
    <w:tblGrid>
      <w:gridCol w:w="9356"/>
    </w:tblGrid>
    <w:tr w:rsidR="00BF2FAC" w:rsidRPr="0032751C" w14:paraId="2723902E" w14:textId="77777777" w:rsidTr="00C5290C">
      <w:tc>
        <w:tcPr>
          <w:tcW w:w="9356" w:type="dxa"/>
          <w:shd w:val="clear" w:color="auto" w:fill="auto"/>
          <w:vAlign w:val="center"/>
        </w:tcPr>
        <w:p w14:paraId="55E0AB96" w14:textId="77777777" w:rsidR="00BF2FAC" w:rsidRPr="0032751C" w:rsidRDefault="00BF2FAC" w:rsidP="00AA21B0">
          <w:pPr>
            <w:pStyle w:val="Par1"/>
            <w:spacing w:after="0"/>
            <w:jc w:val="right"/>
            <w:rPr>
              <w:b/>
              <w:color w:val="404040" w:themeColor="text1" w:themeTint="BF"/>
              <w:sz w:val="16"/>
            </w:rPr>
          </w:pPr>
          <w:r w:rsidRPr="00085C0B">
            <w:rPr>
              <w:b/>
              <w:color w:val="404040" w:themeColor="text1" w:themeTint="BF"/>
              <w:sz w:val="16"/>
            </w:rPr>
            <w:t xml:space="preserve">Contact Aléa Contrôles : </w:t>
          </w:r>
          <w:r w:rsidR="00BF6705">
            <w:rPr>
              <w:b/>
              <w:color w:val="404040" w:themeColor="text1" w:themeTint="BF"/>
              <w:sz w:val="16"/>
            </w:rPr>
            <w:t>{</w:t>
          </w:r>
          <w:proofErr w:type="spellStart"/>
          <w:proofErr w:type="gramStart"/>
          <w:r w:rsidR="002E6FAA">
            <w:rPr>
              <w:b/>
              <w:color w:val="404040" w:themeColor="text1" w:themeTint="BF"/>
              <w:sz w:val="16"/>
            </w:rPr>
            <w:t>data.</w:t>
          </w:r>
          <w:r w:rsidR="00BF6705">
            <w:rPr>
              <w:b/>
              <w:color w:val="404040" w:themeColor="text1" w:themeTint="BF"/>
              <w:sz w:val="16"/>
            </w:rPr>
            <w:t>bureau</w:t>
          </w:r>
          <w:proofErr w:type="gramEnd"/>
          <w:r w:rsidR="00BF6705">
            <w:rPr>
              <w:b/>
              <w:color w:val="404040" w:themeColor="text1" w:themeTint="BF"/>
              <w:sz w:val="16"/>
            </w:rPr>
            <w:t>.adresse.telephone</w:t>
          </w:r>
          <w:proofErr w:type="spellEnd"/>
          <w:r w:rsidR="00BF6705">
            <w:rPr>
              <w:b/>
              <w:color w:val="404040" w:themeColor="text1" w:themeTint="BF"/>
              <w:sz w:val="16"/>
            </w:rPr>
            <w:t>}</w:t>
          </w:r>
          <w:r w:rsidRPr="00085C0B">
            <w:rPr>
              <w:color w:val="404040" w:themeColor="text1" w:themeTint="BF"/>
              <w:sz w:val="16"/>
            </w:rPr>
            <w:t xml:space="preserve"> </w:t>
          </w:r>
          <w:r w:rsidRPr="00085C0B">
            <w:rPr>
              <w:b/>
              <w:color w:val="404040" w:themeColor="text1" w:themeTint="BF"/>
              <w:sz w:val="16"/>
            </w:rPr>
            <w:t xml:space="preserve">ou </w:t>
          </w:r>
          <w:r w:rsidR="00BF6705">
            <w:rPr>
              <w:b/>
              <w:color w:val="404040" w:themeColor="text1" w:themeTint="BF"/>
              <w:sz w:val="16"/>
            </w:rPr>
            <w:t>{</w:t>
          </w:r>
          <w:proofErr w:type="spellStart"/>
          <w:r w:rsidR="002E6FAA">
            <w:rPr>
              <w:b/>
              <w:color w:val="404040" w:themeColor="text1" w:themeTint="BF"/>
              <w:sz w:val="16"/>
            </w:rPr>
            <w:t>data.</w:t>
          </w:r>
          <w:r w:rsidR="00BF6705">
            <w:rPr>
              <w:b/>
              <w:color w:val="404040" w:themeColor="text1" w:themeTint="BF"/>
              <w:sz w:val="16"/>
            </w:rPr>
            <w:t>bureau</w:t>
          </w:r>
          <w:proofErr w:type="spellEnd"/>
          <w:r w:rsidR="00BF6705">
            <w:rPr>
              <w:b/>
              <w:color w:val="404040" w:themeColor="text1" w:themeTint="BF"/>
              <w:sz w:val="16"/>
            </w:rPr>
            <w:t> .</w:t>
          </w:r>
          <w:proofErr w:type="spellStart"/>
          <w:r w:rsidR="00BF6705">
            <w:rPr>
              <w:b/>
              <w:color w:val="404040" w:themeColor="text1" w:themeTint="BF"/>
              <w:sz w:val="16"/>
            </w:rPr>
            <w:t>adresse.</w:t>
          </w:r>
          <w:r w:rsidR="006D4A09">
            <w:rPr>
              <w:b/>
              <w:color w:val="404040" w:themeColor="text1" w:themeTint="BF"/>
              <w:sz w:val="16"/>
            </w:rPr>
            <w:t>e</w:t>
          </w:r>
          <w:r w:rsidR="00BF6705">
            <w:rPr>
              <w:b/>
              <w:color w:val="404040" w:themeColor="text1" w:themeTint="BF"/>
              <w:sz w:val="16"/>
            </w:rPr>
            <w:t>mail</w:t>
          </w:r>
          <w:proofErr w:type="spellEnd"/>
          <w:r w:rsidR="00BF6705">
            <w:rPr>
              <w:b/>
              <w:color w:val="404040" w:themeColor="text1" w:themeTint="BF"/>
              <w:sz w:val="16"/>
            </w:rPr>
            <w:t>}</w:t>
          </w:r>
        </w:p>
      </w:tc>
    </w:tr>
    <w:tr w:rsidR="00887FEA" w:rsidRPr="0032751C" w14:paraId="4CCC8253" w14:textId="77777777" w:rsidTr="00430C4F">
      <w:trPr>
        <w:trHeight w:val="729"/>
      </w:trPr>
      <w:tc>
        <w:tcPr>
          <w:tcW w:w="9356" w:type="dxa"/>
          <w:shd w:val="clear" w:color="auto" w:fill="auto"/>
        </w:tcPr>
        <w:p w14:paraId="1A5F03C3" w14:textId="77777777" w:rsidR="00887FEA" w:rsidRPr="00085C0B" w:rsidRDefault="00887FEA" w:rsidP="00AA21B0">
          <w:pPr>
            <w:jc w:val="right"/>
            <w:rPr>
              <w:rFonts w:eastAsia="Times" w:cs="Tahoma"/>
              <w:color w:val="404040" w:themeColor="text1" w:themeTint="BF"/>
              <w:sz w:val="16"/>
              <w:szCs w:val="22"/>
            </w:rPr>
          </w:pPr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{</w:t>
          </w:r>
          <w:proofErr w:type="spellStart"/>
          <w:proofErr w:type="gramStart"/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data.bureau</w:t>
          </w:r>
          <w:proofErr w:type="gramEnd"/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.adresse.adresse</w:t>
          </w:r>
          <w:proofErr w:type="spellEnd"/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} {</w:t>
          </w:r>
          <w:proofErr w:type="spellStart"/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data.bureau.adresse.complement</w:t>
          </w:r>
          <w:proofErr w:type="spellEnd"/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} {</w:t>
          </w:r>
          <w:proofErr w:type="spellStart"/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data.bureau.adresse.cp</w:t>
          </w:r>
          <w:proofErr w:type="spellEnd"/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}</w:t>
          </w:r>
          <w:r w:rsidRPr="00085C0B">
            <w:rPr>
              <w:rFonts w:eastAsia="Times" w:cs="Tahoma"/>
              <w:color w:val="404040" w:themeColor="text1" w:themeTint="BF"/>
              <w:sz w:val="16"/>
              <w:szCs w:val="22"/>
            </w:rPr>
            <w:t xml:space="preserve"> </w:t>
          </w:r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{</w:t>
          </w:r>
          <w:proofErr w:type="spellStart"/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data.bureau.adresse.ville</w:t>
          </w:r>
          <w:proofErr w:type="spellEnd"/>
          <w:r>
            <w:rPr>
              <w:rFonts w:eastAsia="Times" w:cs="Tahoma"/>
              <w:color w:val="404040" w:themeColor="text1" w:themeTint="BF"/>
              <w:sz w:val="16"/>
              <w:szCs w:val="22"/>
            </w:rPr>
            <w:t>}</w:t>
          </w:r>
        </w:p>
        <w:p w14:paraId="4A201B84" w14:textId="77777777" w:rsidR="00887FEA" w:rsidRPr="0032751C" w:rsidRDefault="00887FEA" w:rsidP="00AA21B0">
          <w:pPr>
            <w:pStyle w:val="Par1"/>
            <w:spacing w:after="0"/>
            <w:jc w:val="right"/>
            <w:rPr>
              <w:color w:val="404040" w:themeColor="text1" w:themeTint="BF"/>
              <w:sz w:val="16"/>
            </w:rPr>
          </w:pPr>
          <w:r w:rsidRPr="00085C0B">
            <w:rPr>
              <w:color w:val="404040" w:themeColor="text1" w:themeTint="BF"/>
              <w:sz w:val="14"/>
            </w:rPr>
            <w:t>Raison sociale : DIAGAMTER. SAS au capital de 50 000 euros. RCS Toulouse B411007834 Siret 41100783400038. APE 7112B Assurance RCP AXA n°577 100 33 04</w:t>
          </w:r>
        </w:p>
      </w:tc>
    </w:tr>
  </w:tbl>
  <w:p w14:paraId="5CB08F27" w14:textId="77777777" w:rsidR="00BF2FAC" w:rsidRPr="005D339D" w:rsidRDefault="00BF2FAC" w:rsidP="005D339D">
    <w:pPr>
      <w:pStyle w:val="Pieddepage"/>
      <w:ind w:left="0"/>
      <w:jc w:val="both"/>
      <w:rPr>
        <w:color w:val="404040" w:themeColor="text1" w:themeTint="BF"/>
        <w:sz w:val="2"/>
        <w:szCs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E5CC9" w14:textId="77777777" w:rsidR="00BF2FAC" w:rsidRPr="001F06F6" w:rsidRDefault="00BF2FAC" w:rsidP="001F06F6">
    <w:pPr>
      <w:pStyle w:val="Pieddepage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DE2565" w14:textId="77777777" w:rsidR="005D0BD6" w:rsidRDefault="005D0BD6" w:rsidP="00844B41">
      <w:r>
        <w:separator/>
      </w:r>
    </w:p>
  </w:footnote>
  <w:footnote w:type="continuationSeparator" w:id="0">
    <w:p w14:paraId="592DDA90" w14:textId="77777777" w:rsidR="005D0BD6" w:rsidRDefault="005D0BD6" w:rsidP="00844B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0EA78F" w14:textId="77777777" w:rsidR="00BF6705" w:rsidRDefault="00BF670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654786" w14:textId="77777777" w:rsidR="00BF2FAC" w:rsidRDefault="00BF2FAC" w:rsidP="00A14194">
    <w:pPr>
      <w:pStyle w:val="Pieddepage"/>
      <w:tabs>
        <w:tab w:val="left" w:pos="9072"/>
      </w:tabs>
      <w:ind w:left="0" w:right="-29"/>
      <w:jc w:val="both"/>
      <w:rPr>
        <w:rFonts w:cs="Tahoma"/>
        <w:b/>
        <w:color w:val="FFFFFF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D2C0B2" w14:textId="77777777" w:rsidR="00BF2FAC" w:rsidRDefault="00BF2FAC" w:rsidP="0032751C">
    <w:pPr>
      <w:pStyle w:val="TitreCouverture0"/>
      <w:framePr w:w="9282" w:h="3211" w:hRule="exact" w:wrap="around" w:x="2080" w:y="1888"/>
      <w:spacing w:line="276" w:lineRule="auto"/>
      <w:rPr>
        <w:i w:val="0"/>
        <w:sz w:val="100"/>
        <w:szCs w:val="100"/>
      </w:rPr>
    </w:pPr>
    <w:bookmarkStart w:id="0" w:name="_Hlk451373"/>
    <w:r>
      <w:rPr>
        <w:i w:val="0"/>
        <w:sz w:val="100"/>
        <w:szCs w:val="100"/>
      </w:rPr>
      <w:t xml:space="preserve">Rapport Final </w:t>
    </w:r>
  </w:p>
  <w:p w14:paraId="32374E86" w14:textId="77777777" w:rsidR="00BF2FAC" w:rsidRDefault="00BF2FAC" w:rsidP="0032751C">
    <w:pPr>
      <w:pStyle w:val="TitreCouverture0"/>
      <w:framePr w:w="9282" w:h="3211" w:hRule="exact" w:wrap="around" w:x="2080" w:y="1888"/>
      <w:spacing w:line="276" w:lineRule="auto"/>
      <w:rPr>
        <w:i w:val="0"/>
        <w:sz w:val="100"/>
        <w:szCs w:val="100"/>
      </w:rPr>
    </w:pPr>
    <w:r>
      <w:rPr>
        <w:i w:val="0"/>
        <w:sz w:val="100"/>
        <w:szCs w:val="100"/>
      </w:rPr>
      <w:t>[Code du Travail]</w:t>
    </w:r>
  </w:p>
  <w:p w14:paraId="0ECC26DA" w14:textId="77777777" w:rsidR="00BF2FAC" w:rsidRPr="004A0A0F" w:rsidRDefault="00BF2FAC" w:rsidP="0032751C">
    <w:pPr>
      <w:pStyle w:val="TitreCouverture0"/>
      <w:framePr w:w="9282" w:h="3211" w:hRule="exact" w:wrap="around" w:x="2080" w:y="1888"/>
      <w:spacing w:line="276" w:lineRule="auto"/>
      <w:rPr>
        <w:i w:val="0"/>
        <w:sz w:val="100"/>
        <w:szCs w:val="100"/>
      </w:rPr>
    </w:pPr>
    <w:r w:rsidRPr="004A0A0F">
      <w:rPr>
        <w:i w:val="0"/>
        <w:sz w:val="20"/>
        <w:szCs w:val="100"/>
      </w:rPr>
      <w:t xml:space="preserve">Référence : T-RA-18   </w:t>
    </w:r>
    <w:proofErr w:type="gramStart"/>
    <w:r w:rsidRPr="004A0A0F">
      <w:rPr>
        <w:i w:val="0"/>
        <w:sz w:val="20"/>
        <w:szCs w:val="100"/>
      </w:rPr>
      <w:t>-  Indice</w:t>
    </w:r>
    <w:proofErr w:type="gramEnd"/>
    <w:r w:rsidRPr="004A0A0F">
      <w:rPr>
        <w:i w:val="0"/>
        <w:sz w:val="20"/>
        <w:szCs w:val="100"/>
      </w:rPr>
      <w:t xml:space="preserve"> : 7   -  Date d’application :EN </w:t>
    </w:r>
    <w:r w:rsidRPr="004A0A0F">
      <w:rPr>
        <w:i w:val="0"/>
        <w:sz w:val="20"/>
        <w:szCs w:val="20"/>
      </w:rPr>
      <w:t>PROJET</w:t>
    </w:r>
  </w:p>
  <w:bookmarkEnd w:id="0"/>
  <w:p w14:paraId="48FB2733" w14:textId="77777777" w:rsidR="00BF2FAC" w:rsidRDefault="00BF2FAC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6"/>
      <w:gridCol w:w="6394"/>
    </w:tblGrid>
    <w:tr w:rsidR="00BF2FAC" w14:paraId="0250B20A" w14:textId="77777777" w:rsidTr="00AF1D0A">
      <w:tc>
        <w:tcPr>
          <w:tcW w:w="3246" w:type="dxa"/>
          <w:vMerge w:val="restart"/>
        </w:tcPr>
        <w:p w14:paraId="4EB5DC9A" w14:textId="77777777" w:rsidR="00BF2FAC" w:rsidRDefault="00BF2FAC" w:rsidP="006A7B13">
          <w:pPr>
            <w:pStyle w:val="Pieddepage"/>
            <w:tabs>
              <w:tab w:val="left" w:pos="9072"/>
            </w:tabs>
            <w:ind w:left="0" w:right="-29"/>
            <w:jc w:val="both"/>
            <w:rPr>
              <w:rFonts w:cs="Tahoma"/>
              <w:b/>
              <w:color w:val="FFFFFF"/>
              <w:sz w:val="18"/>
              <w:szCs w:val="18"/>
            </w:rPr>
          </w:pPr>
          <w:r w:rsidRPr="00905BA2">
            <w:rPr>
              <w:rFonts w:cs="Tahoma"/>
              <w:b/>
              <w:noProof/>
              <w:color w:val="FFFFFF"/>
              <w:sz w:val="18"/>
              <w:szCs w:val="18"/>
            </w:rPr>
            <w:drawing>
              <wp:inline distT="0" distB="0" distL="0" distR="0" wp14:anchorId="1FB238D7" wp14:editId="133B4622">
                <wp:extent cx="1914642" cy="657225"/>
                <wp:effectExtent l="0" t="0" r="9525" b="0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642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94" w:type="dxa"/>
        </w:tcPr>
        <w:p w14:paraId="31DCE52D" w14:textId="77777777" w:rsidR="00BF2FAC" w:rsidRDefault="00BF2FAC" w:rsidP="006A7B13">
          <w:pPr>
            <w:pStyle w:val="Pieddepage"/>
            <w:tabs>
              <w:tab w:val="left" w:pos="9072"/>
            </w:tabs>
            <w:ind w:left="0" w:right="-29"/>
            <w:jc w:val="right"/>
            <w:rPr>
              <w:rFonts w:cs="Tahoma"/>
              <w:b/>
              <w:color w:val="FFFFFF"/>
              <w:sz w:val="18"/>
              <w:szCs w:val="18"/>
            </w:rPr>
          </w:pPr>
          <w:r w:rsidRPr="00905BA2">
            <w:rPr>
              <w:rFonts w:cs="Tahoma"/>
              <w:b/>
              <w:noProof/>
              <w:color w:val="FFFFFF"/>
              <w:sz w:val="18"/>
              <w:szCs w:val="18"/>
            </w:rPr>
            <mc:AlternateContent>
              <mc:Choice Requires="wps">
                <w:drawing>
                  <wp:inline distT="0" distB="0" distL="0" distR="0" wp14:anchorId="63FE3867" wp14:editId="2AC6AE25">
                    <wp:extent cx="617855" cy="215265"/>
                    <wp:effectExtent l="0" t="0" r="0" b="0"/>
                    <wp:docPr id="1229211302" name="Zone de texte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7855" cy="215265"/>
                            </a:xfrm>
                            <a:prstGeom prst="rect">
                              <a:avLst/>
                            </a:prstGeom>
                            <a:solidFill>
                              <a:srgbClr val="4F728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624428" w14:textId="77777777" w:rsidR="00BF2FAC" w:rsidRPr="001745BD" w:rsidRDefault="00BF2FAC" w:rsidP="006A7B13">
                                <w:pPr>
                                  <w:pStyle w:val="Pieddepage"/>
                                  <w:tabs>
                                    <w:tab w:val="left" w:pos="9072"/>
                                  </w:tabs>
                                  <w:ind w:right="-29"/>
                                  <w:jc w:val="right"/>
                                  <w:rPr>
                                    <w:rFonts w:cs="Tahoma"/>
                                    <w:b/>
                                    <w:color w:val="FFFFFF"/>
                                    <w:sz w:val="18"/>
                                    <w:szCs w:val="18"/>
                                  </w:rPr>
                                </w:pPr>
                                <w:r w:rsidRPr="001745BD">
                                  <w:rPr>
                                    <w:rFonts w:cs="Tahoma"/>
                                    <w:b/>
                                    <w:color w:val="FFFFFF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1745BD">
                                  <w:rPr>
                                    <w:rFonts w:cs="Tahoma"/>
                                    <w:b/>
                                    <w:color w:val="FFFFFF"/>
                                    <w:sz w:val="18"/>
                                    <w:szCs w:val="18"/>
                                  </w:rPr>
                                  <w:instrText xml:space="preserve"> PAGE   \* MERGEFORMAT </w:instrText>
                                </w:r>
                                <w:r w:rsidRPr="001745BD">
                                  <w:rPr>
                                    <w:rFonts w:cs="Tahoma"/>
                                    <w:b/>
                                    <w:color w:val="FFFFFF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Pr="001745BD">
                                  <w:rPr>
                                    <w:rFonts w:cs="Tahoma"/>
                                    <w:b/>
                                    <w:noProof/>
                                    <w:color w:val="FFFFFF"/>
                                    <w:sz w:val="18"/>
                                    <w:szCs w:val="18"/>
                                  </w:rPr>
                                  <w:t>5</w:t>
                                </w:r>
                                <w:r w:rsidRPr="001745BD">
                                  <w:rPr>
                                    <w:rFonts w:cs="Tahoma"/>
                                    <w:b/>
                                    <w:color w:val="FFFFFF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1745BD">
                                  <w:rPr>
                                    <w:rFonts w:cs="Tahoma"/>
                                    <w:b/>
                                    <w:color w:val="FFFFFF"/>
                                    <w:sz w:val="18"/>
                                    <w:szCs w:val="18"/>
                                  </w:rPr>
                                  <w:t xml:space="preserve"> - </w:t>
                                </w:r>
                                <w:r w:rsidRPr="001745BD">
                                  <w:rPr>
                                    <w:rFonts w:cs="Tahoma"/>
                                    <w:b/>
                                    <w:noProof/>
                                    <w:color w:val="FFFFFF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1745BD">
                                  <w:rPr>
                                    <w:rFonts w:cs="Tahoma"/>
                                    <w:b/>
                                    <w:noProof/>
                                    <w:color w:val="FFFFFF"/>
                                    <w:sz w:val="18"/>
                                    <w:szCs w:val="18"/>
                                  </w:rPr>
                                  <w:instrText xml:space="preserve"> NUMPAGES   \* MERGEFORMAT </w:instrText>
                                </w:r>
                                <w:r w:rsidRPr="001745BD">
                                  <w:rPr>
                                    <w:rFonts w:cs="Tahoma"/>
                                    <w:b/>
                                    <w:noProof/>
                                    <w:color w:val="FFFFFF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Pr="001745BD">
                                  <w:rPr>
                                    <w:rFonts w:cs="Tahoma"/>
                                    <w:b/>
                                    <w:noProof/>
                                    <w:color w:val="FFFFFF"/>
                                    <w:sz w:val="18"/>
                                    <w:szCs w:val="18"/>
                                  </w:rPr>
                                  <w:t>38</w:t>
                                </w:r>
                                <w:r w:rsidRPr="001745BD">
                                  <w:rPr>
                                    <w:rFonts w:cs="Tahoma"/>
                                    <w:b/>
                                    <w:noProof/>
                                    <w:color w:val="FFFFFF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63FE386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8" o:spid="_x0000_s1030" type="#_x0000_t202" style="width:48.65pt;height:1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" fillcolor="#4f7282" stroked="f">
                    <v:textbox style="mso-fit-shape-to-text:t">
                      <w:txbxContent>
                        <w:p w14:paraId="59624428" w14:textId="77777777" w:rsidR="00BF2FAC" w:rsidRPr="001745BD" w:rsidRDefault="00BF2FAC" w:rsidP="006A7B13">
                          <w:pPr>
                            <w:pStyle w:val="Pieddepage"/>
                            <w:tabs>
                              <w:tab w:val="left" w:pos="9072"/>
                            </w:tabs>
                            <w:ind w:right="-29"/>
                            <w:jc w:val="right"/>
                            <w:rPr>
                              <w:rFonts w:cs="Tahoma"/>
                              <w:b/>
                              <w:color w:val="FFFFFF"/>
                              <w:sz w:val="18"/>
                              <w:szCs w:val="18"/>
                            </w:rPr>
                          </w:pPr>
                          <w:r w:rsidRPr="001745BD">
                            <w:rPr>
                              <w:rFonts w:cs="Tahoma"/>
                              <w:b/>
                              <w:color w:val="FFFFFF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1745BD">
                            <w:rPr>
                              <w:rFonts w:cs="Tahoma"/>
                              <w:b/>
                              <w:color w:val="FFFFFF"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1745BD">
                            <w:rPr>
                              <w:rFonts w:cs="Tahoma"/>
                              <w:b/>
                              <w:color w:val="FFFFFF"/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1745BD">
                            <w:rPr>
                              <w:rFonts w:cs="Tahoma"/>
                              <w:b/>
                              <w:noProof/>
                              <w:color w:val="FFFFFF"/>
                              <w:sz w:val="18"/>
                              <w:szCs w:val="18"/>
                            </w:rPr>
                            <w:t>5</w:t>
                          </w:r>
                          <w:r w:rsidRPr="001745BD">
                            <w:rPr>
                              <w:rFonts w:cs="Tahoma"/>
                              <w:b/>
                              <w:color w:val="FFFFFF"/>
                              <w:sz w:val="18"/>
                              <w:szCs w:val="18"/>
                            </w:rPr>
                            <w:fldChar w:fldCharType="end"/>
                          </w:r>
                          <w:r w:rsidRPr="001745BD">
                            <w:rPr>
                              <w:rFonts w:cs="Tahoma"/>
                              <w:b/>
                              <w:color w:val="FFFFFF"/>
                              <w:sz w:val="18"/>
                              <w:szCs w:val="18"/>
                            </w:rPr>
                            <w:t xml:space="preserve"> - </w:t>
                          </w:r>
                          <w:r w:rsidRPr="001745BD">
                            <w:rPr>
                              <w:rFonts w:cs="Tahoma"/>
                              <w:b/>
                              <w:noProof/>
                              <w:color w:val="FFFFFF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1745BD">
                            <w:rPr>
                              <w:rFonts w:cs="Tahoma"/>
                              <w:b/>
                              <w:noProof/>
                              <w:color w:val="FFFFFF"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1745BD">
                            <w:rPr>
                              <w:rFonts w:cs="Tahoma"/>
                              <w:b/>
                              <w:noProof/>
                              <w:color w:val="FFFFFF"/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1745BD">
                            <w:rPr>
                              <w:rFonts w:cs="Tahoma"/>
                              <w:b/>
                              <w:noProof/>
                              <w:color w:val="FFFFFF"/>
                              <w:sz w:val="18"/>
                              <w:szCs w:val="18"/>
                            </w:rPr>
                            <w:t>38</w:t>
                          </w:r>
                          <w:r w:rsidRPr="001745BD">
                            <w:rPr>
                              <w:rFonts w:cs="Tahoma"/>
                              <w:b/>
                              <w:noProof/>
                              <w:color w:val="FFFFFF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  <w:tr w:rsidR="00BF2FAC" w14:paraId="1661F1F7" w14:textId="77777777" w:rsidTr="00AF1D0A">
      <w:trPr>
        <w:trHeight w:val="331"/>
      </w:trPr>
      <w:tc>
        <w:tcPr>
          <w:tcW w:w="3246" w:type="dxa"/>
          <w:vMerge/>
        </w:tcPr>
        <w:p w14:paraId="6CCAD012" w14:textId="77777777" w:rsidR="00BF2FAC" w:rsidRDefault="00BF2FAC" w:rsidP="006A7B13">
          <w:pPr>
            <w:pStyle w:val="Pieddepage"/>
            <w:tabs>
              <w:tab w:val="left" w:pos="9072"/>
            </w:tabs>
            <w:ind w:left="0" w:right="-29"/>
            <w:jc w:val="both"/>
            <w:rPr>
              <w:rFonts w:cs="Tahoma"/>
              <w:b/>
              <w:color w:val="FFFFFF"/>
              <w:sz w:val="18"/>
              <w:szCs w:val="18"/>
            </w:rPr>
          </w:pPr>
        </w:p>
      </w:tc>
      <w:tc>
        <w:tcPr>
          <w:tcW w:w="6394" w:type="dxa"/>
        </w:tcPr>
        <w:p w14:paraId="3B9D2359" w14:textId="77777777" w:rsidR="00BF2FAC" w:rsidRPr="00D9742C" w:rsidRDefault="00BF2FAC" w:rsidP="00D9742C">
          <w:pPr>
            <w:pStyle w:val="Pieddepage"/>
            <w:tabs>
              <w:tab w:val="left" w:pos="9072"/>
            </w:tabs>
            <w:ind w:left="0" w:right="-29"/>
            <w:jc w:val="both"/>
            <w:rPr>
              <w:rFonts w:cs="Tahoma"/>
              <w:b/>
              <w:color w:val="FFFFFF"/>
              <w:sz w:val="6"/>
              <w:szCs w:val="18"/>
            </w:rPr>
          </w:pPr>
        </w:p>
      </w:tc>
    </w:tr>
    <w:tr w:rsidR="00BF2FAC" w14:paraId="36E23CA9" w14:textId="77777777" w:rsidTr="00AF1D0A">
      <w:tc>
        <w:tcPr>
          <w:tcW w:w="3246" w:type="dxa"/>
          <w:vMerge/>
        </w:tcPr>
        <w:p w14:paraId="468C4209" w14:textId="77777777" w:rsidR="00BF2FAC" w:rsidRDefault="00BF2FAC" w:rsidP="006A7B13">
          <w:pPr>
            <w:pStyle w:val="Pieddepage"/>
            <w:tabs>
              <w:tab w:val="left" w:pos="9072"/>
            </w:tabs>
            <w:ind w:left="0" w:right="-29"/>
            <w:jc w:val="both"/>
            <w:rPr>
              <w:rFonts w:cs="Tahoma"/>
              <w:b/>
              <w:color w:val="FFFFFF"/>
              <w:sz w:val="18"/>
              <w:szCs w:val="18"/>
            </w:rPr>
          </w:pPr>
        </w:p>
      </w:tc>
      <w:tc>
        <w:tcPr>
          <w:tcW w:w="6394" w:type="dxa"/>
        </w:tcPr>
        <w:p w14:paraId="0DCE1AAE" w14:textId="77777777" w:rsidR="00BF2FAC" w:rsidRPr="00FA273A" w:rsidRDefault="00BF2FAC" w:rsidP="00FA273A">
          <w:pPr>
            <w:pStyle w:val="TitreDoc"/>
            <w:spacing w:after="0"/>
            <w:jc w:val="right"/>
            <w:rPr>
              <w:rFonts w:ascii="Verdana" w:hAnsi="Verdana"/>
              <w:sz w:val="18"/>
              <w:lang w:val="nl-NL"/>
            </w:rPr>
          </w:pPr>
        </w:p>
      </w:tc>
    </w:tr>
  </w:tbl>
  <w:p w14:paraId="203DE2C2" w14:textId="77777777" w:rsidR="00BF2FAC" w:rsidRDefault="00BF2FAC" w:rsidP="00A14194">
    <w:pPr>
      <w:pStyle w:val="Pieddepage"/>
      <w:tabs>
        <w:tab w:val="left" w:pos="9072"/>
      </w:tabs>
      <w:ind w:left="0" w:right="-29"/>
      <w:jc w:val="both"/>
      <w:rPr>
        <w:rFonts w:cs="Tahoma"/>
        <w:b/>
        <w:color w:val="FFFFFF"/>
        <w:sz w:val="2"/>
        <w:szCs w:val="2"/>
      </w:rPr>
    </w:pPr>
  </w:p>
  <w:p w14:paraId="0130EB45" w14:textId="77777777" w:rsidR="00BF2FAC" w:rsidRDefault="00BF2FAC" w:rsidP="00A14194">
    <w:pPr>
      <w:pStyle w:val="Pieddepage"/>
      <w:tabs>
        <w:tab w:val="left" w:pos="9072"/>
      </w:tabs>
      <w:ind w:left="0" w:right="-29"/>
      <w:jc w:val="both"/>
      <w:rPr>
        <w:rFonts w:cs="Tahoma"/>
        <w:b/>
        <w:color w:val="FFFFFF"/>
        <w:sz w:val="2"/>
        <w:szCs w:val="2"/>
      </w:rPr>
    </w:pPr>
  </w:p>
  <w:p w14:paraId="4CBE71C9" w14:textId="77777777" w:rsidR="00BF2FAC" w:rsidRDefault="00BF2FAC" w:rsidP="00A14194">
    <w:pPr>
      <w:pStyle w:val="Pieddepage"/>
      <w:tabs>
        <w:tab w:val="left" w:pos="9072"/>
      </w:tabs>
      <w:ind w:left="0" w:right="-29"/>
      <w:jc w:val="both"/>
      <w:rPr>
        <w:rFonts w:cs="Tahoma"/>
        <w:b/>
        <w:color w:val="FFFFFF"/>
        <w:sz w:val="2"/>
        <w:szCs w:val="2"/>
      </w:rPr>
    </w:pPr>
  </w:p>
  <w:p w14:paraId="411FFCF2" w14:textId="77777777" w:rsidR="00BF2FAC" w:rsidRDefault="00BF2FAC" w:rsidP="00A14194">
    <w:pPr>
      <w:pStyle w:val="Pieddepage"/>
      <w:tabs>
        <w:tab w:val="left" w:pos="9072"/>
      </w:tabs>
      <w:ind w:left="0" w:right="-29"/>
      <w:jc w:val="both"/>
      <w:rPr>
        <w:rFonts w:cs="Tahoma"/>
        <w:b/>
        <w:color w:val="FFFFFF"/>
        <w:sz w:val="2"/>
        <w:szCs w:val="2"/>
      </w:rPr>
    </w:pPr>
  </w:p>
  <w:p w14:paraId="03379574" w14:textId="77777777" w:rsidR="00BF2FAC" w:rsidRPr="005D339D" w:rsidRDefault="00BF2FAC" w:rsidP="00A14194">
    <w:pPr>
      <w:pStyle w:val="Pieddepage"/>
      <w:tabs>
        <w:tab w:val="left" w:pos="9072"/>
      </w:tabs>
      <w:ind w:left="0" w:right="-29"/>
      <w:jc w:val="both"/>
      <w:rPr>
        <w:rFonts w:cs="Tahoma"/>
        <w:b/>
        <w:color w:val="FFFFFF"/>
        <w:sz w:val="2"/>
        <w:szCs w:val="2"/>
      </w:rPr>
    </w:pPr>
  </w:p>
  <w:p w14:paraId="066D25D6" w14:textId="77777777" w:rsidR="00BF2FAC" w:rsidRPr="005D339D" w:rsidRDefault="00BF2FAC" w:rsidP="00A14194">
    <w:pPr>
      <w:pStyle w:val="Pieddepage"/>
      <w:tabs>
        <w:tab w:val="left" w:pos="9072"/>
      </w:tabs>
      <w:ind w:left="0" w:right="-29"/>
      <w:jc w:val="both"/>
      <w:rPr>
        <w:rFonts w:cs="Tahoma"/>
        <w:b/>
        <w:color w:val="FFFFFF"/>
        <w:sz w:val="2"/>
        <w:szCs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C5704" w14:textId="77777777" w:rsidR="00BF2FAC" w:rsidRDefault="00BF2FAC" w:rsidP="001F06F6">
    <w:pPr>
      <w:pStyle w:val="Pieddepage"/>
      <w:tabs>
        <w:tab w:val="left" w:pos="9072"/>
      </w:tabs>
      <w:ind w:left="0" w:right="-29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37.5pt;height:38.25pt" o:bullet="t">
        <v:imagedata r:id="rId1" o:title="Puce Aléa Contrôles 2018 Basse def"/>
      </v:shape>
    </w:pict>
  </w:numPicBullet>
  <w:numPicBullet w:numPicBulletId="1">
    <w:pict>
      <v:shape id="_x0000_i1035" type="#_x0000_t75" style="width:991.65pt;height:1107.9pt" o:bullet="t">
        <v:imagedata r:id="rId2" o:title="Carre Alea controles"/>
      </v:shape>
    </w:pict>
  </w:numPicBullet>
  <w:abstractNum w:abstractNumId="0" w15:restartNumberingAfterBreak="0">
    <w:nsid w:val="FFFFFF89"/>
    <w:multiLevelType w:val="singleLevel"/>
    <w:tmpl w:val="E280D55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FB37B7"/>
    <w:multiLevelType w:val="hybridMultilevel"/>
    <w:tmpl w:val="B3D467E4"/>
    <w:lvl w:ilvl="0" w:tplc="029C64D6">
      <w:start w:val="1"/>
      <w:numFmt w:val="bullet"/>
      <w:pStyle w:val="List2"/>
      <w:lvlText w:val=""/>
      <w:lvlJc w:val="left"/>
      <w:pPr>
        <w:ind w:left="2345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D4D4D"/>
        <w:spacing w:val="0"/>
        <w:kern w:val="0"/>
        <w:position w:val="0"/>
        <w:u w:val="none"/>
        <w:vertAlign w:val="baseline"/>
        <w:em w:val="none"/>
      </w:rPr>
    </w:lvl>
    <w:lvl w:ilvl="1" w:tplc="040C0005">
      <w:start w:val="1"/>
      <w:numFmt w:val="bullet"/>
      <w:lvlText w:val=""/>
      <w:lvlJc w:val="left"/>
      <w:pPr>
        <w:ind w:left="3065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" w15:restartNumberingAfterBreak="0">
    <w:nsid w:val="05937D0E"/>
    <w:multiLevelType w:val="hybridMultilevel"/>
    <w:tmpl w:val="869EF33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A7372"/>
    <w:multiLevelType w:val="hybridMultilevel"/>
    <w:tmpl w:val="AF3E58AC"/>
    <w:lvl w:ilvl="0" w:tplc="75047CC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F60DC"/>
    <w:multiLevelType w:val="hybridMultilevel"/>
    <w:tmpl w:val="DF56997C"/>
    <w:lvl w:ilvl="0" w:tplc="CDDE7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26324B"/>
    <w:multiLevelType w:val="hybridMultilevel"/>
    <w:tmpl w:val="6686BAF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342E6"/>
    <w:multiLevelType w:val="hybridMultilevel"/>
    <w:tmpl w:val="32126612"/>
    <w:lvl w:ilvl="0" w:tplc="75047CC6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019486F"/>
    <w:multiLevelType w:val="hybridMultilevel"/>
    <w:tmpl w:val="100AA40C"/>
    <w:lvl w:ilvl="0" w:tplc="3A0C4E2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72F3D"/>
    <w:multiLevelType w:val="hybridMultilevel"/>
    <w:tmpl w:val="E4182122"/>
    <w:lvl w:ilvl="0" w:tplc="3A0C4E2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3A0B02"/>
    <w:multiLevelType w:val="hybridMultilevel"/>
    <w:tmpl w:val="FD5409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2542F"/>
    <w:multiLevelType w:val="multilevel"/>
    <w:tmpl w:val="BE0441D6"/>
    <w:lvl w:ilvl="0">
      <w:start w:val="1"/>
      <w:numFmt w:val="decimal"/>
      <w:lvlText w:val="%1."/>
      <w:lvlJc w:val="left"/>
      <w:pPr>
        <w:ind w:left="0" w:firstLine="0"/>
      </w:pPr>
      <w:rPr>
        <w:rFonts w:ascii="Century Gothic" w:hAnsi="Century Gothic" w:hint="default"/>
      </w:rPr>
    </w:lvl>
    <w:lvl w:ilvl="1">
      <w:start w:val="1"/>
      <w:numFmt w:val="decimal"/>
      <w:lvlText w:val="%1.%2."/>
      <w:lvlJc w:val="left"/>
      <w:pPr>
        <w:ind w:left="72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Letter"/>
      <w:lvlText w:val="%1.%2.%3"/>
      <w:lvlJc w:val="left"/>
      <w:pPr>
        <w:ind w:left="1844" w:firstLine="0"/>
      </w:pPr>
      <w:rPr>
        <w:rFonts w:ascii="Century Gothic" w:hAnsi="Century Gothic"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1" w15:restartNumberingAfterBreak="0">
    <w:nsid w:val="2B244429"/>
    <w:multiLevelType w:val="multilevel"/>
    <w:tmpl w:val="AD5E8FF4"/>
    <w:lvl w:ilvl="0">
      <w:start w:val="4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2B483206"/>
    <w:multiLevelType w:val="multilevel"/>
    <w:tmpl w:val="33C09D2C"/>
    <w:lvl w:ilvl="0">
      <w:start w:val="1"/>
      <w:numFmt w:val="decimal"/>
      <w:pStyle w:val="Titre1"/>
      <w:lvlText w:val="%1."/>
      <w:lvlJc w:val="left"/>
      <w:pPr>
        <w:tabs>
          <w:tab w:val="num" w:pos="567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DC7705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tre2"/>
      <w:lvlText w:val="%1.%2"/>
      <w:lvlJc w:val="left"/>
      <w:pPr>
        <w:tabs>
          <w:tab w:val="num" w:pos="993"/>
        </w:tabs>
        <w:ind w:left="426" w:firstLine="0"/>
      </w:pPr>
      <w:rPr>
        <w:rFonts w:ascii="Ubuntu" w:hAnsi="Ubuntu" w:hint="default"/>
        <w:b/>
        <w:bCs w:val="0"/>
        <w:i w:val="0"/>
        <w:iCs w:val="0"/>
        <w:caps/>
        <w:smallCaps w:val="0"/>
        <w:strike w:val="0"/>
        <w:dstrike w:val="0"/>
        <w:noProof w:val="0"/>
        <w:vanish w:val="0"/>
        <w:color w:val="4D4D4D"/>
        <w:spacing w:val="0"/>
        <w:kern w:val="0"/>
        <w:position w:val="0"/>
        <w:sz w:val="28"/>
        <w:szCs w:val="32"/>
        <w:u w:val="none"/>
        <w:vertAlign w:val="baseline"/>
        <w:em w:val="none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567"/>
        </w:tabs>
        <w:ind w:left="284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595959"/>
        <w:spacing w:val="0"/>
        <w:kern w:val="0"/>
        <w:position w:val="0"/>
        <w:sz w:val="22"/>
        <w:szCs w:val="24"/>
        <w:u w:val="none"/>
        <w:vertAlign w:val="baseline"/>
        <w:em w:val="none"/>
      </w:rPr>
    </w:lvl>
    <w:lvl w:ilvl="3">
      <w:start w:val="1"/>
      <w:numFmt w:val="decimal"/>
      <w:pStyle w:val="Titre4"/>
      <w:lvlText w:val="%1.%2.%3.%4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itre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2E872670"/>
    <w:multiLevelType w:val="hybridMultilevel"/>
    <w:tmpl w:val="9BD6CF0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C036E2"/>
    <w:multiLevelType w:val="hybridMultilevel"/>
    <w:tmpl w:val="7F764988"/>
    <w:lvl w:ilvl="0" w:tplc="7AF8E6C0">
      <w:start w:val="1"/>
      <w:numFmt w:val="bullet"/>
      <w:pStyle w:val="List1"/>
      <w:lvlText w:val=""/>
      <w:lvlJc w:val="left"/>
      <w:pPr>
        <w:ind w:left="786" w:hanging="360"/>
      </w:pPr>
      <w:rPr>
        <w:rFonts w:ascii="Wingdings" w:hAnsi="Wingdings" w:hint="default"/>
        <w:color w:val="4D4D4D"/>
      </w:rPr>
    </w:lvl>
    <w:lvl w:ilvl="1" w:tplc="D506EC66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  <w:color w:val="0070C0"/>
      </w:rPr>
    </w:lvl>
    <w:lvl w:ilvl="2" w:tplc="FC527E32">
      <w:numFmt w:val="bullet"/>
      <w:lvlText w:val="-"/>
      <w:lvlJc w:val="left"/>
      <w:pPr>
        <w:ind w:left="2226" w:hanging="360"/>
      </w:pPr>
      <w:rPr>
        <w:rFonts w:ascii="Times New Roman" w:eastAsia="Times New Roman" w:hAnsi="Times New Roman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3AC973A3"/>
    <w:multiLevelType w:val="hybridMultilevel"/>
    <w:tmpl w:val="872C1054"/>
    <w:lvl w:ilvl="0" w:tplc="75047CC6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E601E33"/>
    <w:multiLevelType w:val="hybridMultilevel"/>
    <w:tmpl w:val="7F3238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D22B01"/>
    <w:multiLevelType w:val="multilevel"/>
    <w:tmpl w:val="03AC259A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815" w:hanging="39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3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040" w:hanging="2160"/>
      </w:pPr>
      <w:rPr>
        <w:rFonts w:hint="default"/>
      </w:rPr>
    </w:lvl>
  </w:abstractNum>
  <w:abstractNum w:abstractNumId="18" w15:restartNumberingAfterBreak="0">
    <w:nsid w:val="46433E94"/>
    <w:multiLevelType w:val="hybridMultilevel"/>
    <w:tmpl w:val="D7EC3C04"/>
    <w:lvl w:ilvl="0" w:tplc="CDEEE13A">
      <w:numFmt w:val="bullet"/>
      <w:pStyle w:val="Paragraphedeliste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AD5195"/>
    <w:multiLevelType w:val="hybridMultilevel"/>
    <w:tmpl w:val="FC5ABD74"/>
    <w:lvl w:ilvl="0" w:tplc="FE4665EE">
      <w:numFmt w:val="bullet"/>
      <w:lvlText w:val="-"/>
      <w:lvlJc w:val="left"/>
      <w:pPr>
        <w:ind w:left="720" w:hanging="360"/>
      </w:pPr>
      <w:rPr>
        <w:rFonts w:ascii="Century Gothic" w:eastAsia="Calibri" w:hAnsi="Century Gothic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D1622C"/>
    <w:multiLevelType w:val="hybridMultilevel"/>
    <w:tmpl w:val="FD8A1C72"/>
    <w:lvl w:ilvl="0" w:tplc="8AB4999E">
      <w:start w:val="1"/>
      <w:numFmt w:val="bullet"/>
      <w:pStyle w:val="List3"/>
      <w:lvlText w:val=""/>
      <w:lvlJc w:val="left"/>
      <w:pPr>
        <w:ind w:left="2988" w:hanging="360"/>
      </w:pPr>
      <w:rPr>
        <w:rFonts w:ascii="Wingdings" w:hAnsi="Wingdings" w:hint="default"/>
        <w:color w:val="E4600C"/>
      </w:rPr>
    </w:lvl>
    <w:lvl w:ilvl="1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21" w15:restartNumberingAfterBreak="0">
    <w:nsid w:val="61BE0CFA"/>
    <w:multiLevelType w:val="hybridMultilevel"/>
    <w:tmpl w:val="051C7630"/>
    <w:lvl w:ilvl="0" w:tplc="567A209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DE482D"/>
    <w:multiLevelType w:val="hybridMultilevel"/>
    <w:tmpl w:val="771CDE02"/>
    <w:lvl w:ilvl="0" w:tplc="06C63E0A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D46411"/>
    <w:multiLevelType w:val="hybridMultilevel"/>
    <w:tmpl w:val="3514AB96"/>
    <w:lvl w:ilvl="0" w:tplc="1AACA038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179D8"/>
    <w:multiLevelType w:val="hybridMultilevel"/>
    <w:tmpl w:val="5CA0D7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1"/>
  </w:num>
  <w:num w:numId="4">
    <w:abstractNumId w:val="20"/>
  </w:num>
  <w:num w:numId="5">
    <w:abstractNumId w:val="0"/>
  </w:num>
  <w:num w:numId="6">
    <w:abstractNumId w:val="16"/>
  </w:num>
  <w:num w:numId="7">
    <w:abstractNumId w:val="19"/>
  </w:num>
  <w:num w:numId="8">
    <w:abstractNumId w:val="11"/>
  </w:num>
  <w:num w:numId="9">
    <w:abstractNumId w:val="10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9"/>
  </w:num>
  <w:num w:numId="13">
    <w:abstractNumId w:val="24"/>
  </w:num>
  <w:num w:numId="14">
    <w:abstractNumId w:val="2"/>
  </w:num>
  <w:num w:numId="15">
    <w:abstractNumId w:val="7"/>
  </w:num>
  <w:num w:numId="16">
    <w:abstractNumId w:val="8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5"/>
  </w:num>
  <w:num w:numId="24">
    <w:abstractNumId w:val="17"/>
  </w:num>
  <w:num w:numId="25">
    <w:abstractNumId w:val="6"/>
  </w:num>
  <w:num w:numId="26">
    <w:abstractNumId w:val="21"/>
  </w:num>
  <w:num w:numId="27">
    <w:abstractNumId w:val="23"/>
  </w:num>
  <w:num w:numId="28">
    <w:abstractNumId w:val="15"/>
  </w:num>
  <w:num w:numId="29">
    <w:abstractNumId w:val="18"/>
  </w:num>
  <w:num w:numId="30">
    <w:abstractNumId w:val="3"/>
  </w:num>
  <w:num w:numId="31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>
      <o:colormru v:ext="edit" colors="#dc770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FAC"/>
    <w:rsid w:val="00001946"/>
    <w:rsid w:val="000066B9"/>
    <w:rsid w:val="00013DD4"/>
    <w:rsid w:val="000175EA"/>
    <w:rsid w:val="0001772D"/>
    <w:rsid w:val="00021A89"/>
    <w:rsid w:val="00021F3D"/>
    <w:rsid w:val="00023054"/>
    <w:rsid w:val="00024016"/>
    <w:rsid w:val="00024BFC"/>
    <w:rsid w:val="000261D5"/>
    <w:rsid w:val="000303C1"/>
    <w:rsid w:val="00037AED"/>
    <w:rsid w:val="00041C4C"/>
    <w:rsid w:val="00045CB7"/>
    <w:rsid w:val="000463DC"/>
    <w:rsid w:val="00051BD6"/>
    <w:rsid w:val="00054D3A"/>
    <w:rsid w:val="000553F1"/>
    <w:rsid w:val="000616C7"/>
    <w:rsid w:val="00061DE2"/>
    <w:rsid w:val="00065C91"/>
    <w:rsid w:val="00066538"/>
    <w:rsid w:val="00077AD6"/>
    <w:rsid w:val="00082362"/>
    <w:rsid w:val="000838E4"/>
    <w:rsid w:val="00092F9F"/>
    <w:rsid w:val="00096711"/>
    <w:rsid w:val="000A527B"/>
    <w:rsid w:val="000A5489"/>
    <w:rsid w:val="000A7C29"/>
    <w:rsid w:val="000B0AD2"/>
    <w:rsid w:val="000B1E5C"/>
    <w:rsid w:val="000B5A01"/>
    <w:rsid w:val="000C45CF"/>
    <w:rsid w:val="000C4A90"/>
    <w:rsid w:val="000C7C78"/>
    <w:rsid w:val="000E1E61"/>
    <w:rsid w:val="000E265A"/>
    <w:rsid w:val="000E2940"/>
    <w:rsid w:val="000E406F"/>
    <w:rsid w:val="000E5DBB"/>
    <w:rsid w:val="000E74A2"/>
    <w:rsid w:val="000E7D9D"/>
    <w:rsid w:val="000F13F1"/>
    <w:rsid w:val="000F164B"/>
    <w:rsid w:val="000F66F6"/>
    <w:rsid w:val="00103E4B"/>
    <w:rsid w:val="0010449A"/>
    <w:rsid w:val="0010771F"/>
    <w:rsid w:val="00110195"/>
    <w:rsid w:val="00111D84"/>
    <w:rsid w:val="001124C6"/>
    <w:rsid w:val="0011450C"/>
    <w:rsid w:val="001148E0"/>
    <w:rsid w:val="00115965"/>
    <w:rsid w:val="0012269D"/>
    <w:rsid w:val="001228A2"/>
    <w:rsid w:val="00124199"/>
    <w:rsid w:val="00127B9C"/>
    <w:rsid w:val="00131366"/>
    <w:rsid w:val="00133933"/>
    <w:rsid w:val="00137F81"/>
    <w:rsid w:val="00143A3B"/>
    <w:rsid w:val="00150FBE"/>
    <w:rsid w:val="00154556"/>
    <w:rsid w:val="001578E2"/>
    <w:rsid w:val="001627E2"/>
    <w:rsid w:val="001745BD"/>
    <w:rsid w:val="001756D3"/>
    <w:rsid w:val="001867B6"/>
    <w:rsid w:val="0019234F"/>
    <w:rsid w:val="00193FAE"/>
    <w:rsid w:val="00194FA9"/>
    <w:rsid w:val="001A5CC9"/>
    <w:rsid w:val="001B69DF"/>
    <w:rsid w:val="001C0F5A"/>
    <w:rsid w:val="001C1A2A"/>
    <w:rsid w:val="001C3945"/>
    <w:rsid w:val="001C3F73"/>
    <w:rsid w:val="001C6609"/>
    <w:rsid w:val="001D78B3"/>
    <w:rsid w:val="001E1688"/>
    <w:rsid w:val="001E5554"/>
    <w:rsid w:val="001E6080"/>
    <w:rsid w:val="001F06F6"/>
    <w:rsid w:val="001F40A4"/>
    <w:rsid w:val="001F7AE5"/>
    <w:rsid w:val="001F7DD8"/>
    <w:rsid w:val="00200FAD"/>
    <w:rsid w:val="002023BF"/>
    <w:rsid w:val="00202595"/>
    <w:rsid w:val="00206894"/>
    <w:rsid w:val="002076E3"/>
    <w:rsid w:val="00210292"/>
    <w:rsid w:val="002222A7"/>
    <w:rsid w:val="002227C3"/>
    <w:rsid w:val="00224FEB"/>
    <w:rsid w:val="00225D9C"/>
    <w:rsid w:val="00226885"/>
    <w:rsid w:val="002323DB"/>
    <w:rsid w:val="00234636"/>
    <w:rsid w:val="00241848"/>
    <w:rsid w:val="0025748C"/>
    <w:rsid w:val="00260173"/>
    <w:rsid w:val="0026114B"/>
    <w:rsid w:val="00266D24"/>
    <w:rsid w:val="00267A32"/>
    <w:rsid w:val="0028242B"/>
    <w:rsid w:val="00283C21"/>
    <w:rsid w:val="002873CD"/>
    <w:rsid w:val="00291547"/>
    <w:rsid w:val="00295C49"/>
    <w:rsid w:val="00295EA1"/>
    <w:rsid w:val="00296FE1"/>
    <w:rsid w:val="002A39F7"/>
    <w:rsid w:val="002B27C5"/>
    <w:rsid w:val="002B6F85"/>
    <w:rsid w:val="002B7AF3"/>
    <w:rsid w:val="002C1263"/>
    <w:rsid w:val="002C6969"/>
    <w:rsid w:val="002D3C14"/>
    <w:rsid w:val="002D516A"/>
    <w:rsid w:val="002D54C0"/>
    <w:rsid w:val="002E6FAA"/>
    <w:rsid w:val="002F4ACC"/>
    <w:rsid w:val="002F658C"/>
    <w:rsid w:val="00301357"/>
    <w:rsid w:val="00303803"/>
    <w:rsid w:val="00306CA3"/>
    <w:rsid w:val="00306FD9"/>
    <w:rsid w:val="003246CA"/>
    <w:rsid w:val="0032751C"/>
    <w:rsid w:val="00327933"/>
    <w:rsid w:val="003315A4"/>
    <w:rsid w:val="00331B0D"/>
    <w:rsid w:val="00331DEF"/>
    <w:rsid w:val="003347BA"/>
    <w:rsid w:val="00335844"/>
    <w:rsid w:val="0033747D"/>
    <w:rsid w:val="003439F1"/>
    <w:rsid w:val="00347093"/>
    <w:rsid w:val="003508F2"/>
    <w:rsid w:val="003520AA"/>
    <w:rsid w:val="00354C80"/>
    <w:rsid w:val="00357A37"/>
    <w:rsid w:val="003669B2"/>
    <w:rsid w:val="00376858"/>
    <w:rsid w:val="0038648C"/>
    <w:rsid w:val="0038652F"/>
    <w:rsid w:val="00392BA6"/>
    <w:rsid w:val="00393DD7"/>
    <w:rsid w:val="00393EA0"/>
    <w:rsid w:val="00395252"/>
    <w:rsid w:val="003A2C37"/>
    <w:rsid w:val="003A2D23"/>
    <w:rsid w:val="003A2FAF"/>
    <w:rsid w:val="003B2171"/>
    <w:rsid w:val="003B4967"/>
    <w:rsid w:val="003B5E9D"/>
    <w:rsid w:val="003D2D7E"/>
    <w:rsid w:val="003E085D"/>
    <w:rsid w:val="003E4E7B"/>
    <w:rsid w:val="003E500A"/>
    <w:rsid w:val="003E5BA8"/>
    <w:rsid w:val="003E6920"/>
    <w:rsid w:val="003F23A6"/>
    <w:rsid w:val="003F28E0"/>
    <w:rsid w:val="003F3AA6"/>
    <w:rsid w:val="003F5662"/>
    <w:rsid w:val="003F6C2C"/>
    <w:rsid w:val="003F6E04"/>
    <w:rsid w:val="00411253"/>
    <w:rsid w:val="00427658"/>
    <w:rsid w:val="00427AEF"/>
    <w:rsid w:val="00431664"/>
    <w:rsid w:val="004378C6"/>
    <w:rsid w:val="00437A88"/>
    <w:rsid w:val="00437D46"/>
    <w:rsid w:val="00445671"/>
    <w:rsid w:val="00450705"/>
    <w:rsid w:val="004644FA"/>
    <w:rsid w:val="00465877"/>
    <w:rsid w:val="004700A3"/>
    <w:rsid w:val="004711A5"/>
    <w:rsid w:val="00473714"/>
    <w:rsid w:val="00473B94"/>
    <w:rsid w:val="00476392"/>
    <w:rsid w:val="00477A1E"/>
    <w:rsid w:val="00477B2E"/>
    <w:rsid w:val="00481B7D"/>
    <w:rsid w:val="0048396A"/>
    <w:rsid w:val="004854ED"/>
    <w:rsid w:val="00485D10"/>
    <w:rsid w:val="00486421"/>
    <w:rsid w:val="004902BD"/>
    <w:rsid w:val="004906CB"/>
    <w:rsid w:val="004930D0"/>
    <w:rsid w:val="00494AE3"/>
    <w:rsid w:val="004A0A0F"/>
    <w:rsid w:val="004B31AD"/>
    <w:rsid w:val="004C0299"/>
    <w:rsid w:val="004C18EA"/>
    <w:rsid w:val="004D2BFB"/>
    <w:rsid w:val="004D5826"/>
    <w:rsid w:val="004D643A"/>
    <w:rsid w:val="004E23E7"/>
    <w:rsid w:val="004E3BF1"/>
    <w:rsid w:val="004F5C44"/>
    <w:rsid w:val="004F5F2D"/>
    <w:rsid w:val="004F63C4"/>
    <w:rsid w:val="00501A01"/>
    <w:rsid w:val="00502800"/>
    <w:rsid w:val="00503F88"/>
    <w:rsid w:val="00507AA8"/>
    <w:rsid w:val="00510D30"/>
    <w:rsid w:val="0051241B"/>
    <w:rsid w:val="00517747"/>
    <w:rsid w:val="00521A50"/>
    <w:rsid w:val="00521E3E"/>
    <w:rsid w:val="00523054"/>
    <w:rsid w:val="00526A26"/>
    <w:rsid w:val="00527544"/>
    <w:rsid w:val="00530B4D"/>
    <w:rsid w:val="0054080C"/>
    <w:rsid w:val="005511DB"/>
    <w:rsid w:val="00553A5E"/>
    <w:rsid w:val="00555B10"/>
    <w:rsid w:val="00557DAD"/>
    <w:rsid w:val="00561BD5"/>
    <w:rsid w:val="00562093"/>
    <w:rsid w:val="00570571"/>
    <w:rsid w:val="00570C8C"/>
    <w:rsid w:val="00582370"/>
    <w:rsid w:val="00584DB4"/>
    <w:rsid w:val="005853EE"/>
    <w:rsid w:val="00585EB5"/>
    <w:rsid w:val="0058687F"/>
    <w:rsid w:val="00593C3F"/>
    <w:rsid w:val="00593CEF"/>
    <w:rsid w:val="005974EA"/>
    <w:rsid w:val="005A0594"/>
    <w:rsid w:val="005A1114"/>
    <w:rsid w:val="005A4729"/>
    <w:rsid w:val="005A49C7"/>
    <w:rsid w:val="005A5ECA"/>
    <w:rsid w:val="005A7AE9"/>
    <w:rsid w:val="005B485A"/>
    <w:rsid w:val="005B7184"/>
    <w:rsid w:val="005C15EE"/>
    <w:rsid w:val="005C2466"/>
    <w:rsid w:val="005C7BEB"/>
    <w:rsid w:val="005D0BD6"/>
    <w:rsid w:val="005D1C4D"/>
    <w:rsid w:val="005D27C9"/>
    <w:rsid w:val="005D339D"/>
    <w:rsid w:val="005D39E9"/>
    <w:rsid w:val="005D66AB"/>
    <w:rsid w:val="005E6BD1"/>
    <w:rsid w:val="006015C9"/>
    <w:rsid w:val="00604088"/>
    <w:rsid w:val="00604D8F"/>
    <w:rsid w:val="00611092"/>
    <w:rsid w:val="00611CEE"/>
    <w:rsid w:val="00624B38"/>
    <w:rsid w:val="00625834"/>
    <w:rsid w:val="00625B06"/>
    <w:rsid w:val="00627453"/>
    <w:rsid w:val="006278B4"/>
    <w:rsid w:val="00627CB8"/>
    <w:rsid w:val="00627FE7"/>
    <w:rsid w:val="00630D46"/>
    <w:rsid w:val="00632ABD"/>
    <w:rsid w:val="0063546F"/>
    <w:rsid w:val="00636BAE"/>
    <w:rsid w:val="00640BA6"/>
    <w:rsid w:val="00645E44"/>
    <w:rsid w:val="00655535"/>
    <w:rsid w:val="006603D5"/>
    <w:rsid w:val="00661BE5"/>
    <w:rsid w:val="00662A67"/>
    <w:rsid w:val="00663DAB"/>
    <w:rsid w:val="00671DC0"/>
    <w:rsid w:val="00681216"/>
    <w:rsid w:val="006820D5"/>
    <w:rsid w:val="00683328"/>
    <w:rsid w:val="00686856"/>
    <w:rsid w:val="00687B0B"/>
    <w:rsid w:val="00694FC5"/>
    <w:rsid w:val="00696AA4"/>
    <w:rsid w:val="00697359"/>
    <w:rsid w:val="006A04AD"/>
    <w:rsid w:val="006A18EF"/>
    <w:rsid w:val="006A2251"/>
    <w:rsid w:val="006A3AE6"/>
    <w:rsid w:val="006A77D9"/>
    <w:rsid w:val="006A7A4D"/>
    <w:rsid w:val="006A7B13"/>
    <w:rsid w:val="006B442C"/>
    <w:rsid w:val="006B4D3F"/>
    <w:rsid w:val="006B7321"/>
    <w:rsid w:val="006C096E"/>
    <w:rsid w:val="006C0989"/>
    <w:rsid w:val="006C238B"/>
    <w:rsid w:val="006C3755"/>
    <w:rsid w:val="006D0C39"/>
    <w:rsid w:val="006D4A09"/>
    <w:rsid w:val="006D6B16"/>
    <w:rsid w:val="006E04FC"/>
    <w:rsid w:val="006E0C72"/>
    <w:rsid w:val="006E3586"/>
    <w:rsid w:val="006E3988"/>
    <w:rsid w:val="006F5A3F"/>
    <w:rsid w:val="0070230D"/>
    <w:rsid w:val="007048B2"/>
    <w:rsid w:val="007113D7"/>
    <w:rsid w:val="00714FC9"/>
    <w:rsid w:val="007212FF"/>
    <w:rsid w:val="00722AB1"/>
    <w:rsid w:val="00724E8D"/>
    <w:rsid w:val="0072516A"/>
    <w:rsid w:val="007407A2"/>
    <w:rsid w:val="00744DA8"/>
    <w:rsid w:val="00746C01"/>
    <w:rsid w:val="00747518"/>
    <w:rsid w:val="00750432"/>
    <w:rsid w:val="00751CB9"/>
    <w:rsid w:val="00754F9E"/>
    <w:rsid w:val="0077042C"/>
    <w:rsid w:val="00782087"/>
    <w:rsid w:val="00782316"/>
    <w:rsid w:val="00783D51"/>
    <w:rsid w:val="00792BB2"/>
    <w:rsid w:val="007931AF"/>
    <w:rsid w:val="00793255"/>
    <w:rsid w:val="00793561"/>
    <w:rsid w:val="007977E0"/>
    <w:rsid w:val="007A5E73"/>
    <w:rsid w:val="007B1EBF"/>
    <w:rsid w:val="007B35D7"/>
    <w:rsid w:val="007C7C88"/>
    <w:rsid w:val="007D7598"/>
    <w:rsid w:val="007D7AA3"/>
    <w:rsid w:val="007E36F9"/>
    <w:rsid w:val="007E56D7"/>
    <w:rsid w:val="007E6CC3"/>
    <w:rsid w:val="007F0BD9"/>
    <w:rsid w:val="007F4C30"/>
    <w:rsid w:val="008013A1"/>
    <w:rsid w:val="00802B92"/>
    <w:rsid w:val="008042AD"/>
    <w:rsid w:val="00804BD0"/>
    <w:rsid w:val="008112D9"/>
    <w:rsid w:val="008120BC"/>
    <w:rsid w:val="00815F70"/>
    <w:rsid w:val="00822FA0"/>
    <w:rsid w:val="00824ABE"/>
    <w:rsid w:val="0082687A"/>
    <w:rsid w:val="00826F47"/>
    <w:rsid w:val="008311FE"/>
    <w:rsid w:val="00833DD0"/>
    <w:rsid w:val="00836FFE"/>
    <w:rsid w:val="0083755F"/>
    <w:rsid w:val="0084070D"/>
    <w:rsid w:val="00840A9D"/>
    <w:rsid w:val="00844B41"/>
    <w:rsid w:val="00847CF3"/>
    <w:rsid w:val="00852260"/>
    <w:rsid w:val="00862B13"/>
    <w:rsid w:val="00863A5B"/>
    <w:rsid w:val="00864E6F"/>
    <w:rsid w:val="0087191B"/>
    <w:rsid w:val="00872590"/>
    <w:rsid w:val="00872AE3"/>
    <w:rsid w:val="00873C8C"/>
    <w:rsid w:val="0087544E"/>
    <w:rsid w:val="00881264"/>
    <w:rsid w:val="00885E4E"/>
    <w:rsid w:val="00887FEA"/>
    <w:rsid w:val="00893229"/>
    <w:rsid w:val="00893837"/>
    <w:rsid w:val="0089460B"/>
    <w:rsid w:val="00895229"/>
    <w:rsid w:val="0089654D"/>
    <w:rsid w:val="00897145"/>
    <w:rsid w:val="00897180"/>
    <w:rsid w:val="008A17AD"/>
    <w:rsid w:val="008A47B8"/>
    <w:rsid w:val="008A7C79"/>
    <w:rsid w:val="008B6336"/>
    <w:rsid w:val="008C4BA3"/>
    <w:rsid w:val="008C547E"/>
    <w:rsid w:val="008C6D81"/>
    <w:rsid w:val="008C77D3"/>
    <w:rsid w:val="008D689A"/>
    <w:rsid w:val="008E3551"/>
    <w:rsid w:val="008E42B3"/>
    <w:rsid w:val="008F123E"/>
    <w:rsid w:val="008F39C8"/>
    <w:rsid w:val="00901F71"/>
    <w:rsid w:val="00905BA2"/>
    <w:rsid w:val="00905C19"/>
    <w:rsid w:val="00910462"/>
    <w:rsid w:val="00912259"/>
    <w:rsid w:val="009157CA"/>
    <w:rsid w:val="00920F37"/>
    <w:rsid w:val="00922152"/>
    <w:rsid w:val="00934C09"/>
    <w:rsid w:val="009355E4"/>
    <w:rsid w:val="0093596B"/>
    <w:rsid w:val="00935C0A"/>
    <w:rsid w:val="00941AF6"/>
    <w:rsid w:val="00941C00"/>
    <w:rsid w:val="00941F2E"/>
    <w:rsid w:val="0094452B"/>
    <w:rsid w:val="00950058"/>
    <w:rsid w:val="0095094B"/>
    <w:rsid w:val="00951B04"/>
    <w:rsid w:val="00956E27"/>
    <w:rsid w:val="00961A55"/>
    <w:rsid w:val="00966148"/>
    <w:rsid w:val="0097341F"/>
    <w:rsid w:val="00973B1E"/>
    <w:rsid w:val="00976A2B"/>
    <w:rsid w:val="009847E7"/>
    <w:rsid w:val="00985DF6"/>
    <w:rsid w:val="00990642"/>
    <w:rsid w:val="00990891"/>
    <w:rsid w:val="00993E26"/>
    <w:rsid w:val="009A03BF"/>
    <w:rsid w:val="009A2AA6"/>
    <w:rsid w:val="009B22CB"/>
    <w:rsid w:val="009B3792"/>
    <w:rsid w:val="009B4027"/>
    <w:rsid w:val="009B4456"/>
    <w:rsid w:val="009C0354"/>
    <w:rsid w:val="009D003C"/>
    <w:rsid w:val="009D06D8"/>
    <w:rsid w:val="009D3FF4"/>
    <w:rsid w:val="009E4AE7"/>
    <w:rsid w:val="009F013B"/>
    <w:rsid w:val="009F4883"/>
    <w:rsid w:val="009F5731"/>
    <w:rsid w:val="009F606A"/>
    <w:rsid w:val="00A01CDC"/>
    <w:rsid w:val="00A02DC4"/>
    <w:rsid w:val="00A06D90"/>
    <w:rsid w:val="00A117B8"/>
    <w:rsid w:val="00A12120"/>
    <w:rsid w:val="00A12996"/>
    <w:rsid w:val="00A14194"/>
    <w:rsid w:val="00A15F82"/>
    <w:rsid w:val="00A16150"/>
    <w:rsid w:val="00A23323"/>
    <w:rsid w:val="00A26168"/>
    <w:rsid w:val="00A26BBE"/>
    <w:rsid w:val="00A27B9A"/>
    <w:rsid w:val="00A34527"/>
    <w:rsid w:val="00A41BC0"/>
    <w:rsid w:val="00A41E7B"/>
    <w:rsid w:val="00A45307"/>
    <w:rsid w:val="00A47E20"/>
    <w:rsid w:val="00A51CBA"/>
    <w:rsid w:val="00A63F89"/>
    <w:rsid w:val="00A64197"/>
    <w:rsid w:val="00A64909"/>
    <w:rsid w:val="00A66FDD"/>
    <w:rsid w:val="00A7169A"/>
    <w:rsid w:val="00A74099"/>
    <w:rsid w:val="00A7522C"/>
    <w:rsid w:val="00A9344B"/>
    <w:rsid w:val="00A93A03"/>
    <w:rsid w:val="00AA21B0"/>
    <w:rsid w:val="00AB6168"/>
    <w:rsid w:val="00AB6C41"/>
    <w:rsid w:val="00AB7C95"/>
    <w:rsid w:val="00AC7C7E"/>
    <w:rsid w:val="00AD0D51"/>
    <w:rsid w:val="00AD4A7C"/>
    <w:rsid w:val="00AD4F18"/>
    <w:rsid w:val="00AE4ACA"/>
    <w:rsid w:val="00AE60B3"/>
    <w:rsid w:val="00AE7F94"/>
    <w:rsid w:val="00AF1D0A"/>
    <w:rsid w:val="00AF1D9D"/>
    <w:rsid w:val="00AF443B"/>
    <w:rsid w:val="00AF5DEA"/>
    <w:rsid w:val="00AF6D60"/>
    <w:rsid w:val="00B01776"/>
    <w:rsid w:val="00B03ACE"/>
    <w:rsid w:val="00B04E3C"/>
    <w:rsid w:val="00B04FEC"/>
    <w:rsid w:val="00B2028C"/>
    <w:rsid w:val="00B26FF3"/>
    <w:rsid w:val="00B3092C"/>
    <w:rsid w:val="00B37939"/>
    <w:rsid w:val="00B4018F"/>
    <w:rsid w:val="00B4749F"/>
    <w:rsid w:val="00B528AC"/>
    <w:rsid w:val="00B558B5"/>
    <w:rsid w:val="00B606CE"/>
    <w:rsid w:val="00B660DF"/>
    <w:rsid w:val="00B71964"/>
    <w:rsid w:val="00B906DB"/>
    <w:rsid w:val="00B92B4F"/>
    <w:rsid w:val="00B93403"/>
    <w:rsid w:val="00B96D12"/>
    <w:rsid w:val="00BA0E33"/>
    <w:rsid w:val="00BA1CDF"/>
    <w:rsid w:val="00BA4788"/>
    <w:rsid w:val="00BA4AE3"/>
    <w:rsid w:val="00BA6B83"/>
    <w:rsid w:val="00BB05EB"/>
    <w:rsid w:val="00BB1887"/>
    <w:rsid w:val="00BB6498"/>
    <w:rsid w:val="00BB79F2"/>
    <w:rsid w:val="00BB7DBE"/>
    <w:rsid w:val="00BC06C5"/>
    <w:rsid w:val="00BC2657"/>
    <w:rsid w:val="00BC75E9"/>
    <w:rsid w:val="00BC7ABF"/>
    <w:rsid w:val="00BD3208"/>
    <w:rsid w:val="00BD6826"/>
    <w:rsid w:val="00BE07B2"/>
    <w:rsid w:val="00BE458C"/>
    <w:rsid w:val="00BE4F00"/>
    <w:rsid w:val="00BE716C"/>
    <w:rsid w:val="00BE75B3"/>
    <w:rsid w:val="00BF2FAC"/>
    <w:rsid w:val="00BF37EA"/>
    <w:rsid w:val="00BF6705"/>
    <w:rsid w:val="00C02139"/>
    <w:rsid w:val="00C04A42"/>
    <w:rsid w:val="00C06FDF"/>
    <w:rsid w:val="00C07087"/>
    <w:rsid w:val="00C07731"/>
    <w:rsid w:val="00C15740"/>
    <w:rsid w:val="00C20265"/>
    <w:rsid w:val="00C34160"/>
    <w:rsid w:val="00C379CA"/>
    <w:rsid w:val="00C37CD9"/>
    <w:rsid w:val="00C416C4"/>
    <w:rsid w:val="00C4335E"/>
    <w:rsid w:val="00C5290C"/>
    <w:rsid w:val="00C608D0"/>
    <w:rsid w:val="00C64CF1"/>
    <w:rsid w:val="00C74630"/>
    <w:rsid w:val="00C747DA"/>
    <w:rsid w:val="00C74863"/>
    <w:rsid w:val="00C76A2E"/>
    <w:rsid w:val="00C77A1F"/>
    <w:rsid w:val="00C80EFF"/>
    <w:rsid w:val="00C857E5"/>
    <w:rsid w:val="00C86197"/>
    <w:rsid w:val="00C86AC4"/>
    <w:rsid w:val="00C879BC"/>
    <w:rsid w:val="00C87F6E"/>
    <w:rsid w:val="00C91719"/>
    <w:rsid w:val="00C96098"/>
    <w:rsid w:val="00C961B6"/>
    <w:rsid w:val="00CA2629"/>
    <w:rsid w:val="00CB1049"/>
    <w:rsid w:val="00CB1BBA"/>
    <w:rsid w:val="00CB7C48"/>
    <w:rsid w:val="00CC21CE"/>
    <w:rsid w:val="00CC2F44"/>
    <w:rsid w:val="00CC3E6F"/>
    <w:rsid w:val="00CC48B2"/>
    <w:rsid w:val="00CC68F5"/>
    <w:rsid w:val="00CD1B7F"/>
    <w:rsid w:val="00CD31DA"/>
    <w:rsid w:val="00CD40AB"/>
    <w:rsid w:val="00CD5CED"/>
    <w:rsid w:val="00CE2B39"/>
    <w:rsid w:val="00CE5828"/>
    <w:rsid w:val="00CF13F8"/>
    <w:rsid w:val="00CF1CCE"/>
    <w:rsid w:val="00CF2153"/>
    <w:rsid w:val="00CF5F15"/>
    <w:rsid w:val="00D07DFB"/>
    <w:rsid w:val="00D106C2"/>
    <w:rsid w:val="00D10BC4"/>
    <w:rsid w:val="00D114EC"/>
    <w:rsid w:val="00D13C59"/>
    <w:rsid w:val="00D1456A"/>
    <w:rsid w:val="00D222DF"/>
    <w:rsid w:val="00D3211B"/>
    <w:rsid w:val="00D42BDF"/>
    <w:rsid w:val="00D42FA6"/>
    <w:rsid w:val="00D43CA9"/>
    <w:rsid w:val="00D46F55"/>
    <w:rsid w:val="00D52C88"/>
    <w:rsid w:val="00D62F88"/>
    <w:rsid w:val="00D63146"/>
    <w:rsid w:val="00D65DC6"/>
    <w:rsid w:val="00D81F67"/>
    <w:rsid w:val="00D82109"/>
    <w:rsid w:val="00D82D6F"/>
    <w:rsid w:val="00D83404"/>
    <w:rsid w:val="00D84C73"/>
    <w:rsid w:val="00D8751E"/>
    <w:rsid w:val="00D90E15"/>
    <w:rsid w:val="00D94762"/>
    <w:rsid w:val="00D9742C"/>
    <w:rsid w:val="00DA1AA8"/>
    <w:rsid w:val="00DA7876"/>
    <w:rsid w:val="00DB04AE"/>
    <w:rsid w:val="00DB538A"/>
    <w:rsid w:val="00DC6EAF"/>
    <w:rsid w:val="00DD4C2A"/>
    <w:rsid w:val="00DD582E"/>
    <w:rsid w:val="00DD5FC8"/>
    <w:rsid w:val="00DD6D82"/>
    <w:rsid w:val="00DE3950"/>
    <w:rsid w:val="00DE7626"/>
    <w:rsid w:val="00DF4DEC"/>
    <w:rsid w:val="00DF677D"/>
    <w:rsid w:val="00E0103C"/>
    <w:rsid w:val="00E012D2"/>
    <w:rsid w:val="00E1513B"/>
    <w:rsid w:val="00E20D53"/>
    <w:rsid w:val="00E21A85"/>
    <w:rsid w:val="00E246B5"/>
    <w:rsid w:val="00E25671"/>
    <w:rsid w:val="00E27C1E"/>
    <w:rsid w:val="00E30171"/>
    <w:rsid w:val="00E30CEE"/>
    <w:rsid w:val="00E316CF"/>
    <w:rsid w:val="00E31840"/>
    <w:rsid w:val="00E31D04"/>
    <w:rsid w:val="00E32DC7"/>
    <w:rsid w:val="00E33249"/>
    <w:rsid w:val="00E35D05"/>
    <w:rsid w:val="00E3742C"/>
    <w:rsid w:val="00E441AD"/>
    <w:rsid w:val="00E44519"/>
    <w:rsid w:val="00E44795"/>
    <w:rsid w:val="00E56A1E"/>
    <w:rsid w:val="00E57C6F"/>
    <w:rsid w:val="00E63483"/>
    <w:rsid w:val="00E65E13"/>
    <w:rsid w:val="00E6708E"/>
    <w:rsid w:val="00E676F8"/>
    <w:rsid w:val="00E725C1"/>
    <w:rsid w:val="00E77509"/>
    <w:rsid w:val="00E80A46"/>
    <w:rsid w:val="00E8443B"/>
    <w:rsid w:val="00E86A6E"/>
    <w:rsid w:val="00E90850"/>
    <w:rsid w:val="00E934CF"/>
    <w:rsid w:val="00E95FDF"/>
    <w:rsid w:val="00E96003"/>
    <w:rsid w:val="00EA4B2F"/>
    <w:rsid w:val="00EA6AB3"/>
    <w:rsid w:val="00EB3B61"/>
    <w:rsid w:val="00EB4643"/>
    <w:rsid w:val="00EC10EC"/>
    <w:rsid w:val="00EC484F"/>
    <w:rsid w:val="00ED22AB"/>
    <w:rsid w:val="00ED2806"/>
    <w:rsid w:val="00ED5863"/>
    <w:rsid w:val="00EE0A30"/>
    <w:rsid w:val="00EE0D8D"/>
    <w:rsid w:val="00EE6E39"/>
    <w:rsid w:val="00EF0A47"/>
    <w:rsid w:val="00EF19BB"/>
    <w:rsid w:val="00EF2790"/>
    <w:rsid w:val="00EF721D"/>
    <w:rsid w:val="00F00DCE"/>
    <w:rsid w:val="00F14696"/>
    <w:rsid w:val="00F15C92"/>
    <w:rsid w:val="00F2415B"/>
    <w:rsid w:val="00F25B15"/>
    <w:rsid w:val="00F31D5E"/>
    <w:rsid w:val="00F359EB"/>
    <w:rsid w:val="00F35E7E"/>
    <w:rsid w:val="00F41DBF"/>
    <w:rsid w:val="00F424CB"/>
    <w:rsid w:val="00F468EC"/>
    <w:rsid w:val="00F46BE7"/>
    <w:rsid w:val="00F470F8"/>
    <w:rsid w:val="00F51F39"/>
    <w:rsid w:val="00F6213B"/>
    <w:rsid w:val="00F63F79"/>
    <w:rsid w:val="00F7240D"/>
    <w:rsid w:val="00F76034"/>
    <w:rsid w:val="00F93EA1"/>
    <w:rsid w:val="00F963EF"/>
    <w:rsid w:val="00FA0C0D"/>
    <w:rsid w:val="00FA273A"/>
    <w:rsid w:val="00FA37FF"/>
    <w:rsid w:val="00FA68B6"/>
    <w:rsid w:val="00FA72BD"/>
    <w:rsid w:val="00FB44C4"/>
    <w:rsid w:val="00FB4925"/>
    <w:rsid w:val="00FB59EA"/>
    <w:rsid w:val="00FB7B53"/>
    <w:rsid w:val="00FC0DE3"/>
    <w:rsid w:val="00FC151C"/>
    <w:rsid w:val="00FC1A40"/>
    <w:rsid w:val="00FC5CEF"/>
    <w:rsid w:val="00FC622F"/>
    <w:rsid w:val="00FE1186"/>
    <w:rsid w:val="00FE580E"/>
    <w:rsid w:val="00FF14FC"/>
    <w:rsid w:val="00FF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dc7705"/>
    </o:shapedefaults>
    <o:shapelayout v:ext="edit">
      <o:idmap v:ext="edit" data="1"/>
    </o:shapelayout>
  </w:shapeDefaults>
  <w:decimalSymbol w:val=","/>
  <w:listSeparator w:val=";"/>
  <w14:docId w14:val="652DA084"/>
  <w15:docId w15:val="{2015780C-F08D-4070-B4E4-95CE69710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nhideWhenUsed="1"/>
    <w:lsdException w:name="Table Colorful 2" w:semiHidden="1" w:unhideWhenUsed="1"/>
    <w:lsdException w:name="Table Colorful 3" w:semiHidden="1" w:uiPriority="0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iPriority="0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iPriority="0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AED"/>
    <w:pPr>
      <w:keepLines/>
      <w:jc w:val="both"/>
    </w:pPr>
    <w:rPr>
      <w:rFonts w:ascii="Verdana" w:eastAsia="Times New Roman" w:hAnsi="Verdana"/>
    </w:rPr>
  </w:style>
  <w:style w:type="paragraph" w:styleId="Titre1">
    <w:name w:val="heading 1"/>
    <w:basedOn w:val="Normal"/>
    <w:next w:val="Par1"/>
    <w:link w:val="Titre1Car"/>
    <w:qFormat/>
    <w:rsid w:val="00AF1D0A"/>
    <w:pPr>
      <w:keepNext/>
      <w:numPr>
        <w:numId w:val="2"/>
      </w:numPr>
      <w:spacing w:before="240" w:after="240"/>
      <w:outlineLvl w:val="0"/>
    </w:pPr>
    <w:rPr>
      <w:rFonts w:eastAsia="Times" w:cs="Tahoma"/>
      <w:b/>
      <w:bCs/>
      <w:smallCaps/>
      <w:color w:val="DC7705"/>
      <w:sz w:val="28"/>
      <w:szCs w:val="32"/>
    </w:rPr>
  </w:style>
  <w:style w:type="paragraph" w:styleId="Titre2">
    <w:name w:val="heading 2"/>
    <w:basedOn w:val="Titre1"/>
    <w:next w:val="Par1"/>
    <w:link w:val="Titre2Car"/>
    <w:qFormat/>
    <w:rsid w:val="00BF2FAC"/>
    <w:pPr>
      <w:numPr>
        <w:ilvl w:val="1"/>
      </w:numPr>
      <w:tabs>
        <w:tab w:val="clear" w:pos="993"/>
        <w:tab w:val="num" w:pos="709"/>
      </w:tabs>
      <w:spacing w:before="120" w:after="120"/>
      <w:outlineLvl w:val="1"/>
    </w:pPr>
    <w:rPr>
      <w:color w:val="595959"/>
      <w:sz w:val="24"/>
      <w:szCs w:val="28"/>
    </w:rPr>
  </w:style>
  <w:style w:type="paragraph" w:styleId="Titre3">
    <w:name w:val="heading 3"/>
    <w:basedOn w:val="Titre2"/>
    <w:next w:val="Par1"/>
    <w:link w:val="Titre3Car"/>
    <w:qFormat/>
    <w:rsid w:val="00283C21"/>
    <w:pPr>
      <w:numPr>
        <w:ilvl w:val="2"/>
      </w:numPr>
      <w:outlineLvl w:val="2"/>
    </w:pPr>
    <w:rPr>
      <w:sz w:val="22"/>
    </w:rPr>
  </w:style>
  <w:style w:type="paragraph" w:styleId="Titre4">
    <w:name w:val="heading 4"/>
    <w:basedOn w:val="Titre3"/>
    <w:next w:val="Par1"/>
    <w:link w:val="Titre4Car"/>
    <w:qFormat/>
    <w:rsid w:val="00E65E13"/>
    <w:pPr>
      <w:numPr>
        <w:ilvl w:val="3"/>
      </w:numPr>
      <w:spacing w:after="0"/>
      <w:outlineLvl w:val="3"/>
    </w:pPr>
  </w:style>
  <w:style w:type="paragraph" w:styleId="Titre5">
    <w:name w:val="heading 5"/>
    <w:basedOn w:val="Normal"/>
    <w:next w:val="Normal"/>
    <w:link w:val="Titre5Car"/>
    <w:qFormat/>
    <w:rsid w:val="00EE0A30"/>
    <w:pPr>
      <w:numPr>
        <w:ilvl w:val="4"/>
        <w:numId w:val="2"/>
      </w:numPr>
      <w:tabs>
        <w:tab w:val="left" w:pos="1276"/>
      </w:tabs>
      <w:spacing w:before="240" w:after="60"/>
      <w:outlineLvl w:val="4"/>
    </w:pPr>
    <w:rPr>
      <w:rFonts w:eastAsia="Times"/>
      <w:color w:val="0035CA"/>
      <w:sz w:val="28"/>
    </w:rPr>
  </w:style>
  <w:style w:type="paragraph" w:styleId="Titre6">
    <w:name w:val="heading 6"/>
    <w:basedOn w:val="Normal"/>
    <w:next w:val="Normal"/>
    <w:link w:val="Titre6Car"/>
    <w:qFormat/>
    <w:rsid w:val="00EE0A30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Titre7">
    <w:name w:val="heading 7"/>
    <w:basedOn w:val="Normal"/>
    <w:next w:val="Normal"/>
    <w:link w:val="Titre7Car"/>
    <w:qFormat/>
    <w:rsid w:val="00EE0A30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itre8">
    <w:name w:val="heading 8"/>
    <w:basedOn w:val="Normal"/>
    <w:next w:val="Normal"/>
    <w:link w:val="Titre8Car"/>
    <w:qFormat/>
    <w:rsid w:val="00EE0A30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itre9">
    <w:name w:val="heading 9"/>
    <w:basedOn w:val="Normal"/>
    <w:next w:val="Normal"/>
    <w:link w:val="Titre9Car"/>
    <w:qFormat/>
    <w:rsid w:val="00EE0A30"/>
    <w:pPr>
      <w:numPr>
        <w:ilvl w:val="8"/>
        <w:numId w:val="2"/>
      </w:numPr>
      <w:spacing w:before="240" w:after="60"/>
      <w:outlineLvl w:val="8"/>
    </w:pPr>
    <w:rPr>
      <w:rFonts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sid w:val="00AF1D0A"/>
    <w:rPr>
      <w:rFonts w:ascii="Verdana" w:eastAsia="Times" w:hAnsi="Verdana" w:cs="Tahoma"/>
      <w:b/>
      <w:bCs/>
      <w:smallCaps/>
      <w:color w:val="DC7705"/>
      <w:sz w:val="28"/>
      <w:szCs w:val="32"/>
    </w:rPr>
  </w:style>
  <w:style w:type="character" w:customStyle="1" w:styleId="Titre2Car">
    <w:name w:val="Titre 2 Car"/>
    <w:link w:val="Titre2"/>
    <w:rsid w:val="00BF2FAC"/>
    <w:rPr>
      <w:rFonts w:ascii="Verdana" w:eastAsia="Times" w:hAnsi="Verdana" w:cs="Tahoma"/>
      <w:b/>
      <w:bCs/>
      <w:smallCaps/>
      <w:color w:val="595959"/>
      <w:sz w:val="24"/>
      <w:szCs w:val="28"/>
    </w:rPr>
  </w:style>
  <w:style w:type="character" w:customStyle="1" w:styleId="Titre3Car">
    <w:name w:val="Titre 3 Car"/>
    <w:link w:val="Titre3"/>
    <w:rsid w:val="00283C21"/>
    <w:rPr>
      <w:rFonts w:ascii="Verdana" w:eastAsia="Times" w:hAnsi="Verdana" w:cs="Tahoma"/>
      <w:b/>
      <w:bCs/>
      <w:smallCaps/>
      <w:color w:val="595959"/>
      <w:sz w:val="22"/>
      <w:szCs w:val="28"/>
    </w:rPr>
  </w:style>
  <w:style w:type="character" w:customStyle="1" w:styleId="Titre4Car">
    <w:name w:val="Titre 4 Car"/>
    <w:link w:val="Titre4"/>
    <w:rsid w:val="00E65E13"/>
    <w:rPr>
      <w:rFonts w:ascii="Verdana" w:eastAsia="Times" w:hAnsi="Verdana" w:cs="Tahoma"/>
      <w:b/>
      <w:bCs/>
      <w:smallCaps/>
      <w:color w:val="595959"/>
      <w:sz w:val="22"/>
      <w:szCs w:val="28"/>
    </w:rPr>
  </w:style>
  <w:style w:type="character" w:customStyle="1" w:styleId="Titre5Car">
    <w:name w:val="Titre 5 Car"/>
    <w:link w:val="Titre5"/>
    <w:rsid w:val="00EE0A30"/>
    <w:rPr>
      <w:rFonts w:ascii="Verdana" w:eastAsia="Times" w:hAnsi="Verdana"/>
      <w:color w:val="0035CA"/>
      <w:sz w:val="28"/>
    </w:rPr>
  </w:style>
  <w:style w:type="character" w:customStyle="1" w:styleId="Titre6Car">
    <w:name w:val="Titre 6 Car"/>
    <w:link w:val="Titre6"/>
    <w:rsid w:val="00EE0A30"/>
    <w:rPr>
      <w:rFonts w:ascii="Times New Roman" w:eastAsia="Times New Roman" w:hAnsi="Times New Roman"/>
      <w:b/>
      <w:bCs/>
      <w:szCs w:val="22"/>
    </w:rPr>
  </w:style>
  <w:style w:type="character" w:customStyle="1" w:styleId="Titre7Car">
    <w:name w:val="Titre 7 Car"/>
    <w:link w:val="Titre7"/>
    <w:rsid w:val="00EE0A30"/>
    <w:rPr>
      <w:rFonts w:ascii="Times New Roman" w:eastAsia="Times New Roman" w:hAnsi="Times New Roman"/>
      <w:sz w:val="24"/>
      <w:szCs w:val="24"/>
    </w:rPr>
  </w:style>
  <w:style w:type="character" w:customStyle="1" w:styleId="Titre8Car">
    <w:name w:val="Titre 8 Car"/>
    <w:link w:val="Titre8"/>
    <w:rsid w:val="00EE0A30"/>
    <w:rPr>
      <w:rFonts w:ascii="Times New Roman" w:eastAsia="Times New Roman" w:hAnsi="Times New Roman"/>
      <w:i/>
      <w:iCs/>
      <w:sz w:val="24"/>
      <w:szCs w:val="24"/>
    </w:rPr>
  </w:style>
  <w:style w:type="character" w:customStyle="1" w:styleId="Titre9Car">
    <w:name w:val="Titre 9 Car"/>
    <w:link w:val="Titre9"/>
    <w:rsid w:val="00EE0A30"/>
    <w:rPr>
      <w:rFonts w:ascii="Verdana" w:eastAsia="Times New Roman" w:hAnsi="Verdana" w:cs="Arial"/>
      <w:szCs w:val="22"/>
    </w:rPr>
  </w:style>
  <w:style w:type="paragraph" w:customStyle="1" w:styleId="Par1">
    <w:name w:val="Par1"/>
    <w:basedOn w:val="Normal"/>
    <w:link w:val="Par1Car"/>
    <w:qFormat/>
    <w:rsid w:val="00B558B5"/>
    <w:pPr>
      <w:spacing w:after="120"/>
    </w:pPr>
    <w:rPr>
      <w:rFonts w:eastAsia="Times" w:cs="Tahoma"/>
      <w:color w:val="595959"/>
      <w:szCs w:val="22"/>
    </w:rPr>
  </w:style>
  <w:style w:type="character" w:customStyle="1" w:styleId="Par1Car">
    <w:name w:val="Par1 Car"/>
    <w:link w:val="Par1"/>
    <w:rsid w:val="00B558B5"/>
    <w:rPr>
      <w:rFonts w:ascii="Eurostile" w:eastAsia="Times" w:hAnsi="Eurostile" w:cs="Tahoma"/>
      <w:color w:val="595959"/>
      <w:sz w:val="22"/>
      <w:szCs w:val="22"/>
    </w:rPr>
  </w:style>
  <w:style w:type="paragraph" w:styleId="Pieddepage">
    <w:name w:val="footer"/>
    <w:basedOn w:val="Normal"/>
    <w:link w:val="PieddepageCar"/>
    <w:rsid w:val="00EE0A30"/>
    <w:pPr>
      <w:ind w:left="-142" w:right="-596"/>
      <w:jc w:val="center"/>
    </w:pPr>
    <w:rPr>
      <w:color w:val="0035CA"/>
      <w:w w:val="105"/>
      <w:sz w:val="13"/>
    </w:rPr>
  </w:style>
  <w:style w:type="character" w:customStyle="1" w:styleId="PieddepageCar">
    <w:name w:val="Pied de page Car"/>
    <w:link w:val="Pieddepage"/>
    <w:rsid w:val="00EE0A30"/>
    <w:rPr>
      <w:rFonts w:ascii="Eurostile" w:eastAsia="Times New Roman" w:hAnsi="Eurostile"/>
      <w:color w:val="0035CA"/>
      <w:w w:val="105"/>
      <w:sz w:val="13"/>
    </w:rPr>
  </w:style>
  <w:style w:type="paragraph" w:customStyle="1" w:styleId="List3">
    <w:name w:val="List3"/>
    <w:basedOn w:val="List2"/>
    <w:link w:val="List3Car"/>
    <w:qFormat/>
    <w:rsid w:val="00EE0A30"/>
    <w:pPr>
      <w:numPr>
        <w:numId w:val="4"/>
      </w:numPr>
      <w:tabs>
        <w:tab w:val="clear" w:pos="851"/>
        <w:tab w:val="left" w:pos="1134"/>
      </w:tabs>
      <w:ind w:left="1134" w:hanging="283"/>
    </w:pPr>
  </w:style>
  <w:style w:type="paragraph" w:customStyle="1" w:styleId="List2">
    <w:name w:val="List2"/>
    <w:basedOn w:val="List1"/>
    <w:link w:val="List2Car"/>
    <w:qFormat/>
    <w:rsid w:val="00EE0A30"/>
    <w:pPr>
      <w:numPr>
        <w:numId w:val="3"/>
      </w:numPr>
      <w:tabs>
        <w:tab w:val="clear" w:pos="567"/>
        <w:tab w:val="left" w:pos="851"/>
      </w:tabs>
      <w:ind w:left="851" w:hanging="283"/>
    </w:pPr>
  </w:style>
  <w:style w:type="paragraph" w:customStyle="1" w:styleId="List1">
    <w:name w:val="List1"/>
    <w:basedOn w:val="Par1"/>
    <w:link w:val="List1Car"/>
    <w:qFormat/>
    <w:rsid w:val="00EE0A30"/>
    <w:pPr>
      <w:numPr>
        <w:numId w:val="1"/>
      </w:numPr>
      <w:tabs>
        <w:tab w:val="left" w:pos="567"/>
      </w:tabs>
      <w:ind w:left="567" w:hanging="284"/>
    </w:pPr>
  </w:style>
  <w:style w:type="character" w:customStyle="1" w:styleId="List1Car">
    <w:name w:val="List1 Car"/>
    <w:link w:val="List1"/>
    <w:rsid w:val="00EE0A30"/>
    <w:rPr>
      <w:rFonts w:ascii="Verdana" w:eastAsia="Times" w:hAnsi="Verdana" w:cs="Tahoma"/>
      <w:color w:val="595959"/>
      <w:szCs w:val="22"/>
    </w:rPr>
  </w:style>
  <w:style w:type="character" w:customStyle="1" w:styleId="List2Car">
    <w:name w:val="List2 Car"/>
    <w:link w:val="List2"/>
    <w:rsid w:val="00EE0A30"/>
    <w:rPr>
      <w:rFonts w:ascii="Verdana" w:eastAsia="Times" w:hAnsi="Verdana" w:cs="Tahoma"/>
      <w:color w:val="595959"/>
      <w:szCs w:val="22"/>
    </w:rPr>
  </w:style>
  <w:style w:type="character" w:customStyle="1" w:styleId="List3Car">
    <w:name w:val="List3 Car"/>
    <w:link w:val="List3"/>
    <w:rsid w:val="00EE0A30"/>
    <w:rPr>
      <w:rFonts w:ascii="Verdana" w:eastAsia="Times" w:hAnsi="Verdana" w:cs="Tahoma"/>
      <w:color w:val="595959"/>
      <w:szCs w:val="22"/>
    </w:rPr>
  </w:style>
  <w:style w:type="paragraph" w:customStyle="1" w:styleId="Identit">
    <w:name w:val="Identité"/>
    <w:basedOn w:val="Titre2"/>
    <w:rsid w:val="00EE0A30"/>
    <w:pPr>
      <w:jc w:val="left"/>
    </w:pPr>
    <w:rPr>
      <w:b w:val="0"/>
      <w:color w:val="0035CA"/>
    </w:rPr>
  </w:style>
  <w:style w:type="paragraph" w:customStyle="1" w:styleId="Adresse">
    <w:name w:val="Adresse"/>
    <w:basedOn w:val="Identit"/>
    <w:rsid w:val="00EE0A30"/>
    <w:rPr>
      <w:b/>
      <w:sz w:val="16"/>
    </w:rPr>
  </w:style>
  <w:style w:type="character" w:styleId="Numrodepage">
    <w:name w:val="page number"/>
    <w:rsid w:val="00EE0A30"/>
  </w:style>
  <w:style w:type="character" w:styleId="Lienhypertexte">
    <w:name w:val="Hyperlink"/>
    <w:uiPriority w:val="99"/>
    <w:rsid w:val="00EE0A30"/>
    <w:rPr>
      <w:color w:val="0000FF"/>
      <w:u w:val="single"/>
    </w:rPr>
  </w:style>
  <w:style w:type="paragraph" w:customStyle="1" w:styleId="TitreCouverture">
    <w:name w:val="Titre Couverture"/>
    <w:basedOn w:val="Normal"/>
    <w:rsid w:val="00EE0A30"/>
    <w:pPr>
      <w:spacing w:before="120" w:after="120"/>
      <w:jc w:val="center"/>
    </w:pPr>
    <w:rPr>
      <w:rFonts w:eastAsia="Times"/>
      <w:b/>
      <w:bCs/>
      <w:color w:val="0035CA"/>
      <w:sz w:val="40"/>
    </w:rPr>
  </w:style>
  <w:style w:type="paragraph" w:customStyle="1" w:styleId="Aucunstyledeparagraphe">
    <w:name w:val="[Aucun style de paragraphe]"/>
    <w:uiPriority w:val="99"/>
    <w:rsid w:val="00EE0A3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eastAsia="Times New Roman" w:hAnsi="Times-Roman"/>
      <w:color w:val="000000"/>
      <w:sz w:val="24"/>
    </w:rPr>
  </w:style>
  <w:style w:type="paragraph" w:styleId="TM1">
    <w:name w:val="toc 1"/>
    <w:basedOn w:val="Normal"/>
    <w:next w:val="Normal"/>
    <w:autoRedefine/>
    <w:uiPriority w:val="39"/>
    <w:rsid w:val="00306CA3"/>
    <w:pPr>
      <w:spacing w:before="120" w:after="120"/>
      <w:jc w:val="left"/>
    </w:pPr>
    <w:rPr>
      <w:rFonts w:asciiTheme="minorHAnsi" w:hAnsiTheme="minorHAnsi" w:cstheme="minorHAnsi"/>
      <w:b/>
      <w:bCs/>
      <w:caps/>
    </w:rPr>
  </w:style>
  <w:style w:type="paragraph" w:styleId="TM2">
    <w:name w:val="toc 2"/>
    <w:basedOn w:val="TM1"/>
    <w:next w:val="Normal"/>
    <w:autoRedefine/>
    <w:uiPriority w:val="39"/>
    <w:rsid w:val="00B03ACE"/>
    <w:pPr>
      <w:spacing w:before="0" w:after="0"/>
      <w:ind w:left="200"/>
    </w:pPr>
    <w:rPr>
      <w:b w:val="0"/>
      <w:bCs w:val="0"/>
      <w:caps w:val="0"/>
      <w:smallCaps/>
    </w:rPr>
  </w:style>
  <w:style w:type="paragraph" w:styleId="TM3">
    <w:name w:val="toc 3"/>
    <w:basedOn w:val="TM1"/>
    <w:next w:val="Normal"/>
    <w:autoRedefine/>
    <w:uiPriority w:val="39"/>
    <w:rsid w:val="00CF2153"/>
    <w:pPr>
      <w:spacing w:before="0" w:after="0"/>
      <w:ind w:left="400"/>
    </w:pPr>
    <w:rPr>
      <w:b w:val="0"/>
      <w:bCs w:val="0"/>
      <w:i/>
      <w:iCs/>
      <w:caps w:val="0"/>
    </w:rPr>
  </w:style>
  <w:style w:type="paragraph" w:styleId="Notedebasdepage">
    <w:name w:val="footnote text"/>
    <w:basedOn w:val="Normal"/>
    <w:link w:val="NotedebasdepageCar"/>
    <w:uiPriority w:val="99"/>
    <w:rsid w:val="00EE0A30"/>
    <w:pPr>
      <w:keepLines w:val="0"/>
      <w:jc w:val="left"/>
    </w:pPr>
    <w:rPr>
      <w:rFonts w:ascii="Times New Roman" w:hAnsi="Times New Roman"/>
    </w:rPr>
  </w:style>
  <w:style w:type="character" w:customStyle="1" w:styleId="NotedebasdepageCar">
    <w:name w:val="Note de bas de page Car"/>
    <w:link w:val="Notedebasdepage"/>
    <w:uiPriority w:val="99"/>
    <w:rsid w:val="00EE0A30"/>
    <w:rPr>
      <w:rFonts w:ascii="Times New Roman" w:eastAsia="Times New Roman" w:hAnsi="Times New Roman"/>
      <w:sz w:val="22"/>
    </w:rPr>
  </w:style>
  <w:style w:type="paragraph" w:customStyle="1" w:styleId="Par2">
    <w:name w:val="Par2"/>
    <w:basedOn w:val="Par1"/>
    <w:link w:val="Par2Car"/>
    <w:qFormat/>
    <w:rsid w:val="00EE0A30"/>
    <w:pPr>
      <w:ind w:left="567"/>
    </w:pPr>
  </w:style>
  <w:style w:type="character" w:customStyle="1" w:styleId="Par2Car">
    <w:name w:val="Par2 Car"/>
    <w:link w:val="Par2"/>
    <w:rsid w:val="00EE0A30"/>
    <w:rPr>
      <w:rFonts w:ascii="Eurostile" w:eastAsia="Times" w:hAnsi="Eurostile" w:cs="Tahoma"/>
      <w:color w:val="595959"/>
      <w:sz w:val="22"/>
      <w:szCs w:val="22"/>
    </w:rPr>
  </w:style>
  <w:style w:type="paragraph" w:customStyle="1" w:styleId="Par3">
    <w:name w:val="Par3"/>
    <w:basedOn w:val="Par2"/>
    <w:link w:val="Par3Car"/>
    <w:qFormat/>
    <w:rsid w:val="00EE0A30"/>
    <w:pPr>
      <w:ind w:left="1134"/>
    </w:pPr>
  </w:style>
  <w:style w:type="character" w:customStyle="1" w:styleId="Par3Car">
    <w:name w:val="Par3 Car"/>
    <w:link w:val="Par3"/>
    <w:rsid w:val="00EE0A30"/>
    <w:rPr>
      <w:rFonts w:ascii="Eurostile" w:eastAsia="Times" w:hAnsi="Eurostile" w:cs="Tahoma"/>
      <w:color w:val="595959"/>
      <w:sz w:val="22"/>
      <w:szCs w:val="22"/>
    </w:rPr>
  </w:style>
  <w:style w:type="paragraph" w:styleId="En-tte">
    <w:name w:val="header"/>
    <w:basedOn w:val="Normal"/>
    <w:link w:val="En-tteCar"/>
    <w:uiPriority w:val="99"/>
    <w:rsid w:val="00EE0A30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EE0A30"/>
    <w:rPr>
      <w:rFonts w:ascii="Eurostile" w:eastAsia="Times New Roman" w:hAnsi="Eurostile"/>
      <w:sz w:val="22"/>
    </w:rPr>
  </w:style>
  <w:style w:type="table" w:styleId="Listemoyenne2-Accent1">
    <w:name w:val="Medium List 2 Accent 1"/>
    <w:basedOn w:val="TableauNormal"/>
    <w:uiPriority w:val="66"/>
    <w:rsid w:val="00EE0A30"/>
    <w:rPr>
      <w:rFonts w:ascii="Cambria" w:eastAsia="Times New Roman" w:hAnsi="Cambria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Textedebulles">
    <w:name w:val="Balloon Text"/>
    <w:basedOn w:val="Normal"/>
    <w:link w:val="TextedebullesCar"/>
    <w:rsid w:val="00EE0A3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EE0A30"/>
    <w:rPr>
      <w:rFonts w:ascii="Tahoma" w:eastAsia="Times New Roman" w:hAnsi="Tahoma" w:cs="Tahoma"/>
      <w:sz w:val="16"/>
      <w:szCs w:val="16"/>
    </w:rPr>
  </w:style>
  <w:style w:type="paragraph" w:styleId="TM4">
    <w:name w:val="toc 4"/>
    <w:basedOn w:val="Normal"/>
    <w:next w:val="Normal"/>
    <w:autoRedefine/>
    <w:uiPriority w:val="39"/>
    <w:rsid w:val="00EE0A30"/>
    <w:pPr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rsid w:val="00EE0A30"/>
    <w:pPr>
      <w:ind w:left="800"/>
      <w:jc w:val="left"/>
    </w:pPr>
    <w:rPr>
      <w:rFonts w:asciiTheme="minorHAnsi" w:hAnsiTheme="minorHAnsi" w:cstheme="minorHAnsi"/>
      <w:sz w:val="18"/>
      <w:szCs w:val="18"/>
    </w:rPr>
  </w:style>
  <w:style w:type="paragraph" w:styleId="Titre">
    <w:name w:val="Title"/>
    <w:basedOn w:val="Normal"/>
    <w:link w:val="TitreCar"/>
    <w:qFormat/>
    <w:rsid w:val="00EE0A30"/>
    <w:pPr>
      <w:keepLines w:val="0"/>
      <w:jc w:val="center"/>
    </w:pPr>
    <w:rPr>
      <w:rFonts w:ascii="Times New Roman" w:hAnsi="Times New Roman"/>
      <w:b/>
      <w:bCs/>
      <w:sz w:val="24"/>
      <w:szCs w:val="24"/>
      <w:u w:val="single"/>
    </w:rPr>
  </w:style>
  <w:style w:type="character" w:customStyle="1" w:styleId="TitreCar">
    <w:name w:val="Titre Car"/>
    <w:link w:val="Titre"/>
    <w:rsid w:val="00EE0A30"/>
    <w:rPr>
      <w:rFonts w:ascii="Times New Roman" w:eastAsia="Times New Roman" w:hAnsi="Times New Roman"/>
      <w:b/>
      <w:bCs/>
      <w:sz w:val="24"/>
      <w:szCs w:val="24"/>
      <w:u w:val="single"/>
    </w:rPr>
  </w:style>
  <w:style w:type="paragraph" w:customStyle="1" w:styleId="ArialCentre8gras">
    <w:name w:val="ArialCentre8gras"/>
    <w:basedOn w:val="Normal"/>
    <w:rsid w:val="00EE0A30"/>
    <w:pPr>
      <w:keepLines w:val="0"/>
      <w:jc w:val="center"/>
    </w:pPr>
    <w:rPr>
      <w:rFonts w:cs="Arial"/>
      <w:b/>
      <w:sz w:val="16"/>
      <w:szCs w:val="24"/>
    </w:rPr>
  </w:style>
  <w:style w:type="paragraph" w:styleId="Corpsdetexte">
    <w:name w:val="Body Text"/>
    <w:basedOn w:val="Normal"/>
    <w:link w:val="CorpsdetexteCar"/>
    <w:rsid w:val="00EE0A30"/>
    <w:pPr>
      <w:keepLines w:val="0"/>
      <w:numPr>
        <w:ilvl w:val="12"/>
      </w:numPr>
    </w:pPr>
    <w:rPr>
      <w:rFonts w:ascii="Times New Roman" w:hAnsi="Times New Roman"/>
      <w:sz w:val="24"/>
      <w:szCs w:val="24"/>
    </w:rPr>
  </w:style>
  <w:style w:type="character" w:customStyle="1" w:styleId="CorpsdetexteCar">
    <w:name w:val="Corps de texte Car"/>
    <w:link w:val="Corpsdetexte"/>
    <w:rsid w:val="00EE0A30"/>
    <w:rPr>
      <w:rFonts w:ascii="Times New Roman" w:eastAsia="Times New Roman" w:hAnsi="Times New Roman"/>
      <w:sz w:val="24"/>
      <w:szCs w:val="24"/>
    </w:rPr>
  </w:style>
  <w:style w:type="character" w:customStyle="1" w:styleId="texte">
    <w:name w:val="texte"/>
    <w:rsid w:val="00EE0A30"/>
    <w:rPr>
      <w:rFonts w:ascii="Optima-DemiBold" w:hAnsi="Optima-DemiBold"/>
      <w:color w:val="002DCB"/>
      <w:sz w:val="18"/>
    </w:rPr>
  </w:style>
  <w:style w:type="table" w:styleId="Grilleclaire-Accent6">
    <w:name w:val="Light Grid Accent 6"/>
    <w:basedOn w:val="TableauNormal"/>
    <w:uiPriority w:val="62"/>
    <w:rsid w:val="00EE0A30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Listeclaire-Accent6">
    <w:name w:val="Light List Accent 6"/>
    <w:basedOn w:val="TableauNormal"/>
    <w:uiPriority w:val="61"/>
    <w:rsid w:val="00EE0A30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customStyle="1" w:styleId="Titre1DIP">
    <w:name w:val="Titre 1 DIP"/>
    <w:basedOn w:val="Corpsdetexte31"/>
    <w:rsid w:val="00EE0A30"/>
    <w:rPr>
      <w:sz w:val="24"/>
      <w:u w:val="single"/>
    </w:rPr>
  </w:style>
  <w:style w:type="paragraph" w:customStyle="1" w:styleId="Corpsdetexte31">
    <w:name w:val="Corps de texte 31"/>
    <w:basedOn w:val="Normal"/>
    <w:rsid w:val="00EE0A30"/>
    <w:pPr>
      <w:keepLines w:val="0"/>
    </w:pPr>
    <w:rPr>
      <w:rFonts w:ascii="Times New Roman" w:hAnsi="Times New Roman"/>
      <w:b/>
    </w:rPr>
  </w:style>
  <w:style w:type="paragraph" w:customStyle="1" w:styleId="Titre2DIP">
    <w:name w:val="Titre 2 DIP"/>
    <w:basedOn w:val="Titre2"/>
    <w:rsid w:val="00EE0A30"/>
    <w:pPr>
      <w:keepLines w:val="0"/>
      <w:numPr>
        <w:ilvl w:val="12"/>
        <w:numId w:val="0"/>
      </w:numPr>
      <w:spacing w:before="0" w:after="0"/>
      <w:ind w:left="540"/>
      <w:jc w:val="left"/>
    </w:pPr>
    <w:rPr>
      <w:rFonts w:ascii="Times New Roman" w:eastAsia="Times New Roman" w:hAnsi="Times New Roman"/>
      <w:bCs w:val="0"/>
      <w:i/>
      <w:iCs/>
      <w:smallCaps w:val="0"/>
      <w:color w:val="auto"/>
      <w:szCs w:val="24"/>
    </w:rPr>
  </w:style>
  <w:style w:type="paragraph" w:styleId="Corpsdetexte2">
    <w:name w:val="Body Text 2"/>
    <w:basedOn w:val="Normal"/>
    <w:link w:val="Corpsdetexte2Car"/>
    <w:rsid w:val="00EE0A30"/>
    <w:pPr>
      <w:keepLines w:val="0"/>
      <w:ind w:right="60"/>
    </w:pPr>
    <w:rPr>
      <w:rFonts w:ascii="Times New Roman" w:hAnsi="Times New Roman"/>
      <w:sz w:val="24"/>
      <w:szCs w:val="24"/>
    </w:rPr>
  </w:style>
  <w:style w:type="character" w:customStyle="1" w:styleId="Corpsdetexte2Car">
    <w:name w:val="Corps de texte 2 Car"/>
    <w:link w:val="Corpsdetexte2"/>
    <w:rsid w:val="00EE0A30"/>
    <w:rPr>
      <w:rFonts w:ascii="Times New Roman" w:eastAsia="Times New Roman" w:hAnsi="Times New Roman"/>
      <w:sz w:val="24"/>
      <w:szCs w:val="24"/>
    </w:rPr>
  </w:style>
  <w:style w:type="paragraph" w:customStyle="1" w:styleId="Corpsdetexte21">
    <w:name w:val="Corps de texte 21"/>
    <w:basedOn w:val="Normal"/>
    <w:rsid w:val="00EE0A30"/>
    <w:pPr>
      <w:keepLines w:val="0"/>
    </w:pPr>
    <w:rPr>
      <w:rFonts w:ascii="Times New Roman" w:hAnsi="Times New Roman"/>
      <w:color w:val="800080"/>
    </w:rPr>
  </w:style>
  <w:style w:type="paragraph" w:styleId="Retraitcorpsdetexte3">
    <w:name w:val="Body Text Indent 3"/>
    <w:basedOn w:val="Normal"/>
    <w:link w:val="Retraitcorpsdetexte3Car"/>
    <w:rsid w:val="00EE0A30"/>
    <w:pPr>
      <w:keepLines w:val="0"/>
      <w:ind w:left="2552"/>
    </w:pPr>
    <w:rPr>
      <w:rFonts w:ascii="Times New Roman" w:hAnsi="Times New Roman"/>
      <w:sz w:val="24"/>
      <w:szCs w:val="24"/>
    </w:rPr>
  </w:style>
  <w:style w:type="character" w:customStyle="1" w:styleId="Retraitcorpsdetexte3Car">
    <w:name w:val="Retrait corps de texte 3 Car"/>
    <w:link w:val="Retraitcorpsdetexte3"/>
    <w:rsid w:val="00EE0A30"/>
    <w:rPr>
      <w:rFonts w:ascii="Times New Roman" w:eastAsia="Times New Roman" w:hAnsi="Times New Roman"/>
      <w:sz w:val="24"/>
      <w:szCs w:val="24"/>
    </w:rPr>
  </w:style>
  <w:style w:type="paragraph" w:styleId="Retraitcorpsdetexte2">
    <w:name w:val="Body Text Indent 2"/>
    <w:basedOn w:val="Normal"/>
    <w:link w:val="Retraitcorpsdetexte2Car"/>
    <w:rsid w:val="00EE0A30"/>
    <w:pPr>
      <w:keepLines w:val="0"/>
      <w:ind w:left="851"/>
    </w:pPr>
    <w:rPr>
      <w:rFonts w:ascii="Times New Roman" w:hAnsi="Times New Roman"/>
      <w:b/>
      <w:i/>
      <w:sz w:val="24"/>
    </w:rPr>
  </w:style>
  <w:style w:type="character" w:customStyle="1" w:styleId="Retraitcorpsdetexte2Car">
    <w:name w:val="Retrait corps de texte 2 Car"/>
    <w:link w:val="Retraitcorpsdetexte2"/>
    <w:rsid w:val="00EE0A30"/>
    <w:rPr>
      <w:rFonts w:ascii="Times New Roman" w:eastAsia="Times New Roman" w:hAnsi="Times New Roman"/>
      <w:b/>
      <w:i/>
      <w:sz w:val="24"/>
    </w:rPr>
  </w:style>
  <w:style w:type="paragraph" w:styleId="Normalcentr">
    <w:name w:val="Block Text"/>
    <w:basedOn w:val="Normal"/>
    <w:rsid w:val="00EE0A30"/>
    <w:pPr>
      <w:keepLines w:val="0"/>
      <w:pBdr>
        <w:top w:val="thinThickSmallGap" w:sz="24" w:space="1" w:color="auto" w:shadow="1"/>
        <w:left w:val="thinThickSmallGap" w:sz="24" w:space="4" w:color="auto" w:shadow="1"/>
        <w:bottom w:val="thinThickSmallGap" w:sz="24" w:space="1" w:color="auto" w:shadow="1"/>
        <w:right w:val="thinThickSmallGap" w:sz="24" w:space="4" w:color="auto" w:shadow="1"/>
      </w:pBdr>
      <w:ind w:left="2268" w:right="2691"/>
      <w:jc w:val="center"/>
    </w:pPr>
    <w:rPr>
      <w:rFonts w:ascii="Times New Roman" w:hAnsi="Times New Roman"/>
      <w:sz w:val="36"/>
    </w:rPr>
  </w:style>
  <w:style w:type="paragraph" w:styleId="Corpsdetexte3">
    <w:name w:val="Body Text 3"/>
    <w:basedOn w:val="Normal"/>
    <w:link w:val="Corpsdetexte3Car"/>
    <w:rsid w:val="00EE0A30"/>
    <w:pPr>
      <w:keepLines w:val="0"/>
      <w:jc w:val="center"/>
    </w:pPr>
    <w:rPr>
      <w:b/>
      <w:smallCaps/>
      <w:sz w:val="36"/>
      <w:szCs w:val="24"/>
    </w:rPr>
  </w:style>
  <w:style w:type="character" w:customStyle="1" w:styleId="Corpsdetexte3Car">
    <w:name w:val="Corps de texte 3 Car"/>
    <w:link w:val="Corpsdetexte3"/>
    <w:rsid w:val="00EE0A30"/>
    <w:rPr>
      <w:rFonts w:ascii="Eurostile" w:eastAsia="Times New Roman" w:hAnsi="Eurostile"/>
      <w:b/>
      <w:smallCaps/>
      <w:sz w:val="36"/>
      <w:szCs w:val="24"/>
    </w:rPr>
  </w:style>
  <w:style w:type="character" w:styleId="Marquedecommentaire">
    <w:name w:val="annotation reference"/>
    <w:rsid w:val="00EE0A30"/>
    <w:rPr>
      <w:sz w:val="16"/>
      <w:szCs w:val="16"/>
    </w:rPr>
  </w:style>
  <w:style w:type="paragraph" w:styleId="Commentaire">
    <w:name w:val="annotation text"/>
    <w:basedOn w:val="Normal"/>
    <w:link w:val="CommentaireCar"/>
    <w:rsid w:val="00EE0A30"/>
    <w:pPr>
      <w:keepLines w:val="0"/>
      <w:jc w:val="left"/>
    </w:pPr>
    <w:rPr>
      <w:rFonts w:ascii="Times New Roman" w:hAnsi="Times New Roman"/>
    </w:rPr>
  </w:style>
  <w:style w:type="character" w:customStyle="1" w:styleId="CommentaireCar">
    <w:name w:val="Commentaire Car"/>
    <w:link w:val="Commentaire"/>
    <w:rsid w:val="00EE0A30"/>
    <w:rPr>
      <w:rFonts w:ascii="Times New Roman" w:eastAsia="Times New Roman" w:hAnsi="Times New Roman"/>
    </w:rPr>
  </w:style>
  <w:style w:type="paragraph" w:styleId="Objetducommentaire">
    <w:name w:val="annotation subject"/>
    <w:basedOn w:val="Commentaire"/>
    <w:next w:val="Commentaire"/>
    <w:link w:val="ObjetducommentaireCar"/>
    <w:rsid w:val="00EE0A30"/>
    <w:rPr>
      <w:b/>
      <w:bCs/>
    </w:rPr>
  </w:style>
  <w:style w:type="character" w:customStyle="1" w:styleId="ObjetducommentaireCar">
    <w:name w:val="Objet du commentaire Car"/>
    <w:link w:val="Objetducommentaire"/>
    <w:rsid w:val="00EE0A30"/>
    <w:rPr>
      <w:rFonts w:ascii="Times New Roman" w:eastAsia="Times New Roman" w:hAnsi="Times New Roman"/>
      <w:b/>
      <w:bCs/>
    </w:rPr>
  </w:style>
  <w:style w:type="table" w:styleId="Grilledutableau">
    <w:name w:val="Table Grid"/>
    <w:basedOn w:val="TableauNormal"/>
    <w:rsid w:val="00EE0A30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rticle1">
    <w:name w:val="Article1"/>
    <w:basedOn w:val="Titre5"/>
    <w:link w:val="ARTICLECar"/>
    <w:qFormat/>
    <w:rsid w:val="00EE0A30"/>
    <w:pPr>
      <w:keepNext/>
      <w:keepLines w:val="0"/>
      <w:numPr>
        <w:ilvl w:val="0"/>
        <w:numId w:val="0"/>
      </w:numPr>
      <w:tabs>
        <w:tab w:val="clear" w:pos="1276"/>
      </w:tabs>
      <w:spacing w:before="0" w:after="0"/>
      <w:ind w:left="567"/>
      <w:jc w:val="left"/>
    </w:pPr>
    <w:rPr>
      <w:rFonts w:eastAsia="Times New Roman" w:cs="Arial"/>
      <w:b/>
      <w:color w:val="E4600C"/>
      <w:sz w:val="24"/>
      <w:szCs w:val="24"/>
      <w:u w:val="single"/>
    </w:rPr>
  </w:style>
  <w:style w:type="character" w:customStyle="1" w:styleId="ARTICLECar">
    <w:name w:val="ARTICLE Car"/>
    <w:link w:val="Article1"/>
    <w:rsid w:val="00EE0A30"/>
    <w:rPr>
      <w:rFonts w:ascii="Eurostile" w:eastAsia="Times New Roman" w:hAnsi="Eurostile" w:cs="Arial"/>
      <w:b/>
      <w:color w:val="E4600C"/>
      <w:sz w:val="24"/>
      <w:szCs w:val="24"/>
      <w:u w:val="single"/>
    </w:rPr>
  </w:style>
  <w:style w:type="character" w:styleId="lev">
    <w:name w:val="Strong"/>
    <w:uiPriority w:val="22"/>
    <w:qFormat/>
    <w:rsid w:val="00EE0A30"/>
    <w:rPr>
      <w:b/>
      <w:bCs/>
    </w:rPr>
  </w:style>
  <w:style w:type="paragraph" w:customStyle="1" w:styleId="Article2">
    <w:name w:val="Article2"/>
    <w:basedOn w:val="Normal"/>
    <w:link w:val="Article2Car"/>
    <w:qFormat/>
    <w:rsid w:val="00EE0A30"/>
    <w:pPr>
      <w:keepLines w:val="0"/>
      <w:ind w:left="567" w:firstLine="540"/>
    </w:pPr>
    <w:rPr>
      <w:b/>
      <w:color w:val="E4600C"/>
      <w:u w:val="single"/>
    </w:rPr>
  </w:style>
  <w:style w:type="paragraph" w:customStyle="1" w:styleId="Article3">
    <w:name w:val="Article3"/>
    <w:basedOn w:val="Normal"/>
    <w:link w:val="Article3Car"/>
    <w:qFormat/>
    <w:rsid w:val="00EE0A30"/>
    <w:pPr>
      <w:keepLines w:val="0"/>
      <w:ind w:left="1418"/>
    </w:pPr>
    <w:rPr>
      <w:b/>
      <w:bCs/>
      <w:i/>
      <w:color w:val="E4600C"/>
    </w:rPr>
  </w:style>
  <w:style w:type="character" w:customStyle="1" w:styleId="Article2Car">
    <w:name w:val="Article2 Car"/>
    <w:link w:val="Article2"/>
    <w:rsid w:val="00EE0A30"/>
    <w:rPr>
      <w:rFonts w:ascii="Eurostile" w:eastAsia="Times New Roman" w:hAnsi="Eurostile"/>
      <w:b/>
      <w:color w:val="E4600C"/>
      <w:u w:val="single"/>
    </w:rPr>
  </w:style>
  <w:style w:type="paragraph" w:customStyle="1" w:styleId="Article4">
    <w:name w:val="Article4"/>
    <w:basedOn w:val="Normal"/>
    <w:link w:val="Article4Car"/>
    <w:qFormat/>
    <w:rsid w:val="00EE0A30"/>
    <w:pPr>
      <w:keepLines w:val="0"/>
      <w:ind w:left="567" w:firstLine="1276"/>
    </w:pPr>
    <w:rPr>
      <w:bCs/>
      <w:i/>
      <w:u w:val="single"/>
    </w:rPr>
  </w:style>
  <w:style w:type="character" w:customStyle="1" w:styleId="Article3Car">
    <w:name w:val="Article3 Car"/>
    <w:link w:val="Article3"/>
    <w:rsid w:val="00EE0A30"/>
    <w:rPr>
      <w:rFonts w:ascii="Eurostile" w:eastAsia="Times New Roman" w:hAnsi="Eurostile"/>
      <w:b/>
      <w:bCs/>
      <w:i/>
      <w:color w:val="E4600C"/>
    </w:rPr>
  </w:style>
  <w:style w:type="character" w:customStyle="1" w:styleId="Article4Car">
    <w:name w:val="Article4 Car"/>
    <w:link w:val="Article4"/>
    <w:rsid w:val="00EE0A30"/>
    <w:rPr>
      <w:rFonts w:ascii="Eurostile" w:eastAsia="Times New Roman" w:hAnsi="Eurostile"/>
      <w:bCs/>
      <w:i/>
      <w:u w:val="single"/>
    </w:rPr>
  </w:style>
  <w:style w:type="paragraph" w:customStyle="1" w:styleId="Texte1">
    <w:name w:val="Texte1"/>
    <w:basedOn w:val="Normal"/>
    <w:link w:val="Texte1Car"/>
    <w:qFormat/>
    <w:rsid w:val="00EE0A30"/>
    <w:pPr>
      <w:keepLines w:val="0"/>
      <w:ind w:left="567"/>
    </w:pPr>
    <w:rPr>
      <w:bCs/>
    </w:rPr>
  </w:style>
  <w:style w:type="paragraph" w:styleId="Paragraphedeliste">
    <w:name w:val="List Paragraph"/>
    <w:basedOn w:val="Normal"/>
    <w:uiPriority w:val="34"/>
    <w:qFormat/>
    <w:rsid w:val="00395252"/>
    <w:pPr>
      <w:keepLines w:val="0"/>
      <w:numPr>
        <w:numId w:val="29"/>
      </w:numPr>
      <w:jc w:val="left"/>
    </w:pPr>
    <w:rPr>
      <w:szCs w:val="24"/>
    </w:rPr>
  </w:style>
  <w:style w:type="character" w:customStyle="1" w:styleId="Texte1Car">
    <w:name w:val="Texte1 Car"/>
    <w:link w:val="Texte1"/>
    <w:rsid w:val="00EE0A30"/>
    <w:rPr>
      <w:rFonts w:ascii="Eurostile" w:eastAsia="Times New Roman" w:hAnsi="Eurostile"/>
      <w:bCs/>
    </w:rPr>
  </w:style>
  <w:style w:type="paragraph" w:styleId="Listepuces">
    <w:name w:val="List Bullet"/>
    <w:basedOn w:val="Normal"/>
    <w:rsid w:val="00EE0A30"/>
    <w:pPr>
      <w:keepLines w:val="0"/>
      <w:numPr>
        <w:numId w:val="5"/>
      </w:numPr>
      <w:contextualSpacing/>
      <w:jc w:val="left"/>
    </w:pPr>
    <w:rPr>
      <w:rFonts w:ascii="Times New Roman" w:hAnsi="Times New Roman"/>
      <w:sz w:val="24"/>
      <w:szCs w:val="24"/>
    </w:rPr>
  </w:style>
  <w:style w:type="paragraph" w:customStyle="1" w:styleId="Entte">
    <w:name w:val="Entête"/>
    <w:link w:val="EntteCar"/>
    <w:qFormat/>
    <w:rsid w:val="0054080C"/>
    <w:pPr>
      <w:spacing w:before="480" w:after="360"/>
    </w:pPr>
    <w:rPr>
      <w:rFonts w:ascii="Ubuntu" w:eastAsia="Times" w:hAnsi="Ubuntu" w:cs="Tahoma"/>
      <w:b/>
      <w:bCs/>
      <w:smallCaps/>
      <w:color w:val="DC7705"/>
      <w:sz w:val="40"/>
      <w:szCs w:val="32"/>
    </w:rPr>
  </w:style>
  <w:style w:type="character" w:customStyle="1" w:styleId="EntteCar">
    <w:name w:val="Entête Car"/>
    <w:link w:val="Entte"/>
    <w:rsid w:val="0054080C"/>
    <w:rPr>
      <w:rFonts w:ascii="Ubuntu" w:eastAsia="Times" w:hAnsi="Ubuntu" w:cs="Tahoma"/>
      <w:b/>
      <w:bCs/>
      <w:smallCaps/>
      <w:color w:val="DC7705"/>
      <w:sz w:val="40"/>
      <w:szCs w:val="32"/>
    </w:rPr>
  </w:style>
  <w:style w:type="paragraph" w:customStyle="1" w:styleId="TitreDoc">
    <w:name w:val="TitreDoc"/>
    <w:basedOn w:val="Par1"/>
    <w:link w:val="TitreDocCar"/>
    <w:qFormat/>
    <w:rsid w:val="0054080C"/>
    <w:rPr>
      <w:rFonts w:ascii="Ubuntu" w:hAnsi="Ubuntu"/>
      <w:b/>
      <w:noProof/>
      <w:color w:val="9B998B"/>
      <w:sz w:val="48"/>
    </w:rPr>
  </w:style>
  <w:style w:type="character" w:customStyle="1" w:styleId="TitreDocCar">
    <w:name w:val="TitreDoc Car"/>
    <w:link w:val="TitreDoc"/>
    <w:rsid w:val="0054080C"/>
    <w:rPr>
      <w:rFonts w:ascii="Ubuntu" w:eastAsia="Times" w:hAnsi="Ubuntu" w:cs="Tahoma"/>
      <w:b/>
      <w:noProof/>
      <w:color w:val="9B998B"/>
      <w:sz w:val="48"/>
      <w:szCs w:val="22"/>
    </w:rPr>
  </w:style>
  <w:style w:type="table" w:styleId="Tramemoyenne1-Accent6">
    <w:name w:val="Medium Shading 1 Accent 6"/>
    <w:basedOn w:val="TableauNormal"/>
    <w:uiPriority w:val="63"/>
    <w:rsid w:val="00EE0A30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itreCouverture0">
    <w:name w:val="TitreCouverture"/>
    <w:basedOn w:val="Normal"/>
    <w:link w:val="TitreCouvertureCar"/>
    <w:qFormat/>
    <w:rsid w:val="00BD6826"/>
    <w:pPr>
      <w:framePr w:w="6853" w:h="2835" w:hRule="exact" w:hSpace="181" w:wrap="around" w:vAnchor="page" w:hAnchor="page" w:x="2552" w:y="6001"/>
      <w:shd w:val="solid" w:color="FFFFFF" w:fill="FFFFFF"/>
      <w:spacing w:line="1080" w:lineRule="exact"/>
      <w:ind w:right="-53"/>
      <w:jc w:val="left"/>
    </w:pPr>
    <w:rPr>
      <w:rFonts w:ascii="Ubuntu" w:hAnsi="Ubuntu"/>
      <w:b/>
      <w:i/>
      <w:color w:val="9B998B"/>
      <w:sz w:val="120"/>
      <w:szCs w:val="120"/>
    </w:rPr>
  </w:style>
  <w:style w:type="character" w:customStyle="1" w:styleId="TitreCouvertureCar">
    <w:name w:val="TitreCouverture Car"/>
    <w:link w:val="TitreCouverture0"/>
    <w:rsid w:val="00BD6826"/>
    <w:rPr>
      <w:rFonts w:ascii="Ubuntu" w:eastAsia="Times New Roman" w:hAnsi="Ubuntu"/>
      <w:b/>
      <w:i/>
      <w:color w:val="9B998B"/>
      <w:sz w:val="120"/>
      <w:szCs w:val="120"/>
      <w:shd w:val="solid" w:color="FFFFFF" w:fill="FFFFFF"/>
    </w:rPr>
  </w:style>
  <w:style w:type="paragraph" w:customStyle="1" w:styleId="2Colonnes">
    <w:name w:val="2 Colonnes"/>
    <w:basedOn w:val="Par1"/>
    <w:link w:val="2ColonnesCar"/>
    <w:qFormat/>
    <w:rsid w:val="00EE0A30"/>
  </w:style>
  <w:style w:type="paragraph" w:customStyle="1" w:styleId="Par1casedroite">
    <w:name w:val="Par1 case droite"/>
    <w:basedOn w:val="Par1"/>
    <w:link w:val="Par1casedroiteCar"/>
    <w:qFormat/>
    <w:rsid w:val="00EE0A30"/>
    <w:pPr>
      <w:ind w:left="144"/>
    </w:pPr>
  </w:style>
  <w:style w:type="character" w:customStyle="1" w:styleId="2ColonnesCar">
    <w:name w:val="2 Colonnes Car"/>
    <w:link w:val="2Colonnes"/>
    <w:rsid w:val="00EE0A30"/>
    <w:rPr>
      <w:rFonts w:ascii="Eurostile" w:eastAsia="Times" w:hAnsi="Eurostile" w:cs="Tahoma"/>
      <w:color w:val="595959"/>
      <w:sz w:val="22"/>
      <w:szCs w:val="22"/>
    </w:rPr>
  </w:style>
  <w:style w:type="paragraph" w:customStyle="1" w:styleId="Par1casegauche">
    <w:name w:val="Par1 case gauche"/>
    <w:basedOn w:val="Par1"/>
    <w:link w:val="Par1casegaucheCar"/>
    <w:qFormat/>
    <w:rsid w:val="00EE0A30"/>
    <w:pPr>
      <w:ind w:right="66"/>
    </w:pPr>
  </w:style>
  <w:style w:type="character" w:customStyle="1" w:styleId="Par1casedroiteCar">
    <w:name w:val="Par1 case droite Car"/>
    <w:link w:val="Par1casedroite"/>
    <w:rsid w:val="00EE0A30"/>
    <w:rPr>
      <w:rFonts w:ascii="Eurostile" w:eastAsia="Times" w:hAnsi="Eurostile" w:cs="Tahoma"/>
      <w:color w:val="595959"/>
      <w:sz w:val="22"/>
      <w:szCs w:val="22"/>
    </w:rPr>
  </w:style>
  <w:style w:type="table" w:styleId="Tableauliste3">
    <w:name w:val="Table List 3"/>
    <w:basedOn w:val="TableauNormal"/>
    <w:rsid w:val="00EE0A30"/>
    <w:pPr>
      <w:keepLines/>
      <w:jc w:val="both"/>
    </w:pPr>
    <w:rPr>
      <w:rFonts w:ascii="Times New Roman" w:eastAsia="Times New Roman" w:hAnsi="Times New Roma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Par1casegaucheCar">
    <w:name w:val="Par1 case gauche Car"/>
    <w:link w:val="Par1casegauche"/>
    <w:rsid w:val="00EE0A30"/>
    <w:rPr>
      <w:rFonts w:ascii="Eurostile" w:eastAsia="Times" w:hAnsi="Eurostile" w:cs="Tahoma"/>
      <w:color w:val="595959"/>
      <w:sz w:val="22"/>
      <w:szCs w:val="22"/>
    </w:rPr>
  </w:style>
  <w:style w:type="paragraph" w:customStyle="1" w:styleId="Edito">
    <w:name w:val="Edito"/>
    <w:basedOn w:val="Par1"/>
    <w:link w:val="EditoCar"/>
    <w:rsid w:val="00EE0A30"/>
    <w:pPr>
      <w:ind w:left="1418" w:right="1558"/>
    </w:pPr>
  </w:style>
  <w:style w:type="table" w:styleId="Tableauclassique4">
    <w:name w:val="Table Classic 4"/>
    <w:basedOn w:val="TableauNormal"/>
    <w:rsid w:val="00EE0A30"/>
    <w:pPr>
      <w:keepLines/>
      <w:jc w:val="both"/>
    </w:pPr>
    <w:rPr>
      <w:rFonts w:ascii="Times New Roman" w:eastAsia="Times New Roman" w:hAnsi="Times New Roma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rsid w:val="00EE0A30"/>
    <w:pPr>
      <w:keepLines/>
      <w:jc w:val="both"/>
    </w:pPr>
    <w:rPr>
      <w:rFonts w:ascii="Times New Roman" w:eastAsia="Times New Roman" w:hAnsi="Times New Roman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rsid w:val="00EE0A30"/>
    <w:pPr>
      <w:keepLines/>
      <w:jc w:val="both"/>
    </w:pPr>
    <w:rPr>
      <w:rFonts w:ascii="Times New Roman" w:eastAsia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rsid w:val="00EE0A30"/>
    <w:pPr>
      <w:keepLines/>
      <w:jc w:val="both"/>
    </w:pPr>
    <w:rPr>
      <w:rFonts w:ascii="Times New Roman" w:eastAsia="Times New Roman" w:hAnsi="Times New Roma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rillecouleur-Accent6">
    <w:name w:val="Colorful Grid Accent 6"/>
    <w:basedOn w:val="TableauNormal"/>
    <w:uiPriority w:val="73"/>
    <w:rsid w:val="00EE0A30"/>
    <w:rPr>
      <w:rFonts w:ascii="Times New Roman" w:eastAsia="Times New Roman" w:hAnsi="Times New Roman"/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DiagamterListe">
    <w:name w:val="Diagamter Liste"/>
    <w:basedOn w:val="TableauNormal"/>
    <w:uiPriority w:val="99"/>
    <w:qFormat/>
    <w:rsid w:val="00EE0A30"/>
    <w:rPr>
      <w:rFonts w:ascii="Eurostile" w:eastAsia="Times New Roman" w:hAnsi="Eurostile"/>
      <w:color w:val="595959"/>
      <w:sz w:val="22"/>
    </w:rPr>
    <w:tblPr>
      <w:tblStyleRowBandSize w:val="1"/>
      <w:tblBorders>
        <w:bottom w:val="single" w:sz="8" w:space="0" w:color="595959"/>
      </w:tblBorders>
    </w:tblPr>
    <w:tcPr>
      <w:vAlign w:val="center"/>
    </w:tcPr>
    <w:tblStylePr w:type="firstRow">
      <w:rPr>
        <w:rFonts w:ascii="Ubuntu" w:hAnsi="Ubuntu"/>
        <w:b/>
        <w:color w:val="595959"/>
        <w:sz w:val="22"/>
      </w:rPr>
      <w:tblPr/>
      <w:tcPr>
        <w:tcBorders>
          <w:bottom w:val="single" w:sz="8" w:space="0" w:color="595959"/>
        </w:tcBorders>
      </w:tcPr>
    </w:tblStylePr>
    <w:tblStylePr w:type="lastRow">
      <w:rPr>
        <w:rFonts w:ascii="Ubuntu" w:hAnsi="Ubuntu"/>
        <w:b/>
        <w:sz w:val="22"/>
      </w:rPr>
      <w:tblPr/>
      <w:tcPr>
        <w:tcBorders>
          <w:top w:val="single" w:sz="8" w:space="0" w:color="595959"/>
        </w:tcBorders>
      </w:tcPr>
    </w:tblStylePr>
    <w:tblStylePr w:type="firstCol">
      <w:rPr>
        <w:rFonts w:ascii="Ubuntu" w:hAnsi="Ubuntu"/>
        <w:b w:val="0"/>
        <w:color w:val="595959"/>
        <w:sz w:val="22"/>
      </w:rPr>
      <w:tblPr/>
      <w:tcPr>
        <w:tcBorders>
          <w:right w:val="nil"/>
        </w:tcBorders>
      </w:tcPr>
    </w:tblStylePr>
    <w:tblStylePr w:type="band1Horz">
      <w:rPr>
        <w:rFonts w:ascii="Ubuntu" w:hAnsi="Ubuntu"/>
        <w:sz w:val="22"/>
      </w:rPr>
    </w:tblStylePr>
    <w:tblStylePr w:type="band2Horz">
      <w:rPr>
        <w:rFonts w:ascii="Ubuntu" w:hAnsi="Ubuntu"/>
        <w:sz w:val="22"/>
      </w:rPr>
      <w:tblPr/>
      <w:tcPr>
        <w:shd w:val="clear" w:color="auto" w:fill="D9D9D9"/>
      </w:tcPr>
    </w:tblStylePr>
  </w:style>
  <w:style w:type="table" w:styleId="Colonnesdetableau5">
    <w:name w:val="Table Columns 5"/>
    <w:basedOn w:val="TableauNormal"/>
    <w:rsid w:val="00EE0A30"/>
    <w:pPr>
      <w:keepLines/>
      <w:jc w:val="both"/>
    </w:pPr>
    <w:rPr>
      <w:rFonts w:ascii="Times New Roman" w:eastAsia="Times New Roman" w:hAnsi="Times New Roma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lassique1">
    <w:name w:val="Table Classic 1"/>
    <w:basedOn w:val="TableauNormal"/>
    <w:rsid w:val="00EE0A30"/>
    <w:pPr>
      <w:keepLines/>
      <w:jc w:val="both"/>
    </w:pPr>
    <w:rPr>
      <w:rFonts w:ascii="Times New Roman" w:eastAsia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DiagamterColonne">
    <w:name w:val="Diagamter Colonne"/>
    <w:basedOn w:val="TableauNormal"/>
    <w:uiPriority w:val="99"/>
    <w:qFormat/>
    <w:rsid w:val="00EE0A30"/>
    <w:rPr>
      <w:rFonts w:ascii="Eurostile" w:eastAsia="Times New Roman" w:hAnsi="Eurostile"/>
      <w:color w:val="595959"/>
      <w:sz w:val="22"/>
    </w:rPr>
    <w:tblPr>
      <w:tblStyleRowBandSize w:val="1"/>
      <w:tblBorders>
        <w:bottom w:val="single" w:sz="8" w:space="0" w:color="595959"/>
      </w:tblBorders>
    </w:tblPr>
    <w:tblStylePr w:type="firstRow">
      <w:rPr>
        <w:rFonts w:ascii="Ubuntu" w:hAnsi="Ubuntu"/>
        <w:b/>
        <w:color w:val="595959"/>
        <w:sz w:val="22"/>
      </w:rPr>
      <w:tblPr/>
      <w:tcPr>
        <w:tcBorders>
          <w:bottom w:val="single" w:sz="8" w:space="0" w:color="595959"/>
        </w:tcBorders>
      </w:tcPr>
    </w:tblStylePr>
    <w:tblStylePr w:type="lastRow">
      <w:rPr>
        <w:rFonts w:ascii="Ubuntu" w:hAnsi="Ubuntu"/>
        <w:b/>
        <w:sz w:val="22"/>
      </w:rPr>
      <w:tblPr/>
      <w:tcPr>
        <w:tcBorders>
          <w:top w:val="single" w:sz="8" w:space="0" w:color="595959"/>
        </w:tcBorders>
      </w:tcPr>
    </w:tblStylePr>
    <w:tblStylePr w:type="firstCol">
      <w:rPr>
        <w:rFonts w:ascii="Ubuntu" w:hAnsi="Ubuntu"/>
        <w:b/>
        <w:color w:val="595959"/>
        <w:sz w:val="22"/>
      </w:rPr>
      <w:tblPr/>
      <w:tcPr>
        <w:tcBorders>
          <w:right w:val="single" w:sz="8" w:space="0" w:color="595959"/>
        </w:tcBorders>
      </w:tcPr>
    </w:tblStylePr>
    <w:tblStylePr w:type="band2Horz">
      <w:rPr>
        <w:rFonts w:ascii="Ubuntu" w:hAnsi="Ubuntu"/>
        <w:sz w:val="22"/>
      </w:rPr>
      <w:tblPr/>
      <w:tcPr>
        <w:shd w:val="clear" w:color="auto" w:fill="D9D9D9"/>
      </w:tcPr>
    </w:tblStylePr>
  </w:style>
  <w:style w:type="table" w:styleId="Grilledetableau4">
    <w:name w:val="Table Grid 4"/>
    <w:basedOn w:val="TableauNormal"/>
    <w:rsid w:val="00EE0A30"/>
    <w:pPr>
      <w:keepLines/>
      <w:jc w:val="both"/>
    </w:pPr>
    <w:rPr>
      <w:rFonts w:ascii="Times New Roman" w:eastAsia="Times New Roman" w:hAnsi="Times New Roma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rsid w:val="00EE0A30"/>
    <w:pPr>
      <w:keepLines/>
      <w:jc w:val="both"/>
    </w:pPr>
    <w:rPr>
      <w:rFonts w:ascii="Times New Roman" w:eastAsia="Times New Roman" w:hAnsi="Times New Roma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EditoCar">
    <w:name w:val="Edito Car"/>
    <w:link w:val="Edito"/>
    <w:rsid w:val="00EE0A30"/>
    <w:rPr>
      <w:rFonts w:ascii="Eurostile" w:eastAsia="Times" w:hAnsi="Eurostile" w:cs="Tahoma"/>
      <w:color w:val="595959"/>
      <w:sz w:val="22"/>
      <w:szCs w:val="22"/>
    </w:rPr>
  </w:style>
  <w:style w:type="paragraph" w:customStyle="1" w:styleId="Baspage">
    <w:name w:val="Bas page"/>
    <w:basedOn w:val="Pieddepage"/>
    <w:link w:val="BaspageCar"/>
    <w:qFormat/>
    <w:rsid w:val="00EE0A30"/>
    <w:pPr>
      <w:tabs>
        <w:tab w:val="left" w:pos="4536"/>
      </w:tabs>
      <w:ind w:left="0" w:right="-29"/>
      <w:jc w:val="left"/>
    </w:pPr>
    <w:rPr>
      <w:rFonts w:cs="Tahoma"/>
      <w:color w:val="595959"/>
      <w:sz w:val="16"/>
      <w:szCs w:val="16"/>
    </w:rPr>
  </w:style>
  <w:style w:type="character" w:customStyle="1" w:styleId="BaspageCar">
    <w:name w:val="Bas page Car"/>
    <w:link w:val="Baspage"/>
    <w:rsid w:val="00EE0A30"/>
    <w:rPr>
      <w:rFonts w:ascii="Eurostile" w:eastAsia="Times New Roman" w:hAnsi="Eurostile" w:cs="Tahoma"/>
      <w:color w:val="595959"/>
      <w:w w:val="105"/>
      <w:sz w:val="16"/>
      <w:szCs w:val="16"/>
    </w:rPr>
  </w:style>
  <w:style w:type="paragraph" w:styleId="NormalWeb">
    <w:name w:val="Normal (Web)"/>
    <w:basedOn w:val="Normal"/>
    <w:uiPriority w:val="99"/>
    <w:unhideWhenUsed/>
    <w:rsid w:val="00EE0A30"/>
    <w:pPr>
      <w:keepLines w:val="0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customStyle="1" w:styleId="apple-converted-space">
    <w:name w:val="apple-converted-space"/>
    <w:rsid w:val="00EE0A30"/>
  </w:style>
  <w:style w:type="table" w:styleId="Ombrageclair">
    <w:name w:val="Light Shading"/>
    <w:basedOn w:val="TableauNormal"/>
    <w:uiPriority w:val="60"/>
    <w:rsid w:val="00EE0A30"/>
    <w:rPr>
      <w:rFonts w:ascii="Times New Roman" w:eastAsia="Times New Roman" w:hAnsi="Times New Roman"/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TableauWeb31">
    <w:name w:val="Tableau Web 31"/>
    <w:basedOn w:val="TableauNormal"/>
    <w:rsid w:val="00EE0A30"/>
    <w:pPr>
      <w:keepLines/>
      <w:jc w:val="both"/>
    </w:pPr>
    <w:rPr>
      <w:rFonts w:ascii="Times New Roman" w:eastAsia="Times New Roman" w:hAnsi="Times New Roma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traitcorpsdetexte">
    <w:name w:val="Body Text Indent"/>
    <w:basedOn w:val="Normal"/>
    <w:link w:val="RetraitcorpsdetexteCar"/>
    <w:uiPriority w:val="99"/>
    <w:semiHidden/>
    <w:rsid w:val="00DD4C2A"/>
    <w:pPr>
      <w:keepLines w:val="0"/>
      <w:spacing w:after="120"/>
      <w:ind w:left="283"/>
      <w:jc w:val="left"/>
    </w:pPr>
    <w:rPr>
      <w:rFonts w:ascii="Times New Roman" w:hAnsi="Times New Roman"/>
      <w:sz w:val="24"/>
      <w:szCs w:val="24"/>
    </w:rPr>
  </w:style>
  <w:style w:type="character" w:customStyle="1" w:styleId="RetraitcorpsdetexteCar">
    <w:name w:val="Retrait corps de texte Car"/>
    <w:link w:val="Retraitcorpsdetexte"/>
    <w:uiPriority w:val="99"/>
    <w:semiHidden/>
    <w:rsid w:val="00DD4C2A"/>
    <w:rPr>
      <w:rFonts w:ascii="Times New Roman" w:eastAsia="Times New Roman" w:hAnsi="Times New Roman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11CEE"/>
    <w:pPr>
      <w:numPr>
        <w:numId w:val="0"/>
      </w:numPr>
      <w:spacing w:after="0" w:line="276" w:lineRule="auto"/>
      <w:jc w:val="left"/>
      <w:outlineLvl w:val="9"/>
    </w:pPr>
    <w:rPr>
      <w:rFonts w:ascii="Cambria" w:eastAsia="Times New Roman" w:hAnsi="Cambria" w:cs="Times New Roman"/>
      <w:smallCaps w:val="0"/>
      <w:color w:val="365F91"/>
      <w:szCs w:val="28"/>
    </w:rPr>
  </w:style>
  <w:style w:type="paragraph" w:styleId="TM6">
    <w:name w:val="toc 6"/>
    <w:basedOn w:val="Normal"/>
    <w:next w:val="Normal"/>
    <w:autoRedefine/>
    <w:uiPriority w:val="39"/>
    <w:unhideWhenUsed/>
    <w:rsid w:val="00611CEE"/>
    <w:pPr>
      <w:ind w:left="1000"/>
      <w:jc w:val="left"/>
    </w:pPr>
    <w:rPr>
      <w:rFonts w:asciiTheme="minorHAnsi" w:hAnsiTheme="minorHAnsi"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611CEE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611CEE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611CEE"/>
    <w:pPr>
      <w:ind w:left="1600"/>
      <w:jc w:val="left"/>
    </w:pPr>
    <w:rPr>
      <w:rFonts w:asciiTheme="minorHAnsi" w:hAnsiTheme="minorHAnsi" w:cstheme="minorHAnsi"/>
      <w:sz w:val="18"/>
      <w:szCs w:val="18"/>
    </w:rPr>
  </w:style>
  <w:style w:type="paragraph" w:styleId="Rvision">
    <w:name w:val="Revision"/>
    <w:hidden/>
    <w:uiPriority w:val="99"/>
    <w:semiHidden/>
    <w:rsid w:val="001C0F5A"/>
    <w:rPr>
      <w:rFonts w:ascii="Eurostile" w:eastAsia="Times New Roman" w:hAnsi="Eurostile"/>
      <w:sz w:val="22"/>
    </w:rPr>
  </w:style>
  <w:style w:type="character" w:styleId="Mentionnonrsolue">
    <w:name w:val="Unresolved Mention"/>
    <w:basedOn w:val="Policepardfaut"/>
    <w:uiPriority w:val="99"/>
    <w:semiHidden/>
    <w:unhideWhenUsed/>
    <w:rsid w:val="00C64CF1"/>
    <w:rPr>
      <w:color w:val="808080"/>
      <w:shd w:val="clear" w:color="auto" w:fill="E6E6E6"/>
    </w:rPr>
  </w:style>
  <w:style w:type="table" w:styleId="TableauGrille4-Accentuation2">
    <w:name w:val="Grid Table 4 Accent 2"/>
    <w:basedOn w:val="TableauNormal"/>
    <w:uiPriority w:val="49"/>
    <w:rsid w:val="000C7C78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Ala3">
    <w:name w:val="Aléa3"/>
    <w:basedOn w:val="Titre3"/>
    <w:link w:val="Ala3Car"/>
    <w:qFormat/>
    <w:rsid w:val="00530B4D"/>
    <w:pPr>
      <w:numPr>
        <w:ilvl w:val="0"/>
        <w:numId w:val="0"/>
      </w:numPr>
      <w:tabs>
        <w:tab w:val="left" w:pos="1560"/>
        <w:tab w:val="left" w:pos="1701"/>
      </w:tabs>
      <w:ind w:left="4428" w:hanging="360"/>
    </w:pPr>
    <w:rPr>
      <w:rFonts w:ascii="Century Gothic" w:hAnsi="Century Gothic" w:cs="Times New Roman"/>
      <w:color w:val="D97803"/>
      <w:sz w:val="24"/>
      <w:szCs w:val="24"/>
    </w:rPr>
  </w:style>
  <w:style w:type="paragraph" w:customStyle="1" w:styleId="Ala">
    <w:name w:val="Aléa"/>
    <w:basedOn w:val="Normal"/>
    <w:link w:val="AlaCar"/>
    <w:qFormat/>
    <w:rsid w:val="00A02DC4"/>
    <w:pPr>
      <w:spacing w:after="120"/>
      <w:ind w:left="851"/>
    </w:pPr>
    <w:rPr>
      <w:rFonts w:ascii="Century Gothic" w:eastAsia="Times" w:hAnsi="Century Gothic" w:cs="Arial"/>
    </w:rPr>
  </w:style>
  <w:style w:type="character" w:customStyle="1" w:styleId="AlaCar">
    <w:name w:val="Aléa Car"/>
    <w:link w:val="Ala"/>
    <w:rsid w:val="00A02DC4"/>
    <w:rPr>
      <w:rFonts w:ascii="Century Gothic" w:eastAsia="Times" w:hAnsi="Century Gothic" w:cs="Arial"/>
    </w:rPr>
  </w:style>
  <w:style w:type="character" w:customStyle="1" w:styleId="Ala1Car">
    <w:name w:val="Aléa1 Car"/>
    <w:link w:val="Ala1"/>
    <w:locked/>
    <w:rsid w:val="001745BD"/>
    <w:rPr>
      <w:rFonts w:ascii="Verdana" w:eastAsia="Times" w:hAnsi="Verdana"/>
      <w:b/>
      <w:bCs/>
      <w:smallCaps/>
      <w:color w:val="D97803"/>
      <w:sz w:val="32"/>
      <w:szCs w:val="32"/>
      <w:lang w:eastAsia="en-US"/>
    </w:rPr>
  </w:style>
  <w:style w:type="paragraph" w:customStyle="1" w:styleId="Ala1">
    <w:name w:val="Aléa1"/>
    <w:basedOn w:val="Titre1"/>
    <w:link w:val="Ala1Car"/>
    <w:autoRedefine/>
    <w:qFormat/>
    <w:rsid w:val="001745BD"/>
    <w:pPr>
      <w:numPr>
        <w:numId w:val="0"/>
      </w:numPr>
      <w:tabs>
        <w:tab w:val="left" w:pos="851"/>
      </w:tabs>
      <w:spacing w:before="360" w:after="480"/>
      <w:jc w:val="center"/>
    </w:pPr>
    <w:rPr>
      <w:rFonts w:cs="Times New Roman"/>
      <w:color w:val="D97803"/>
      <w:sz w:val="32"/>
      <w:lang w:eastAsia="en-US"/>
    </w:rPr>
  </w:style>
  <w:style w:type="character" w:styleId="Textedelespacerserv">
    <w:name w:val="Placeholder Text"/>
    <w:basedOn w:val="Policepardfaut"/>
    <w:uiPriority w:val="99"/>
    <w:semiHidden/>
    <w:rsid w:val="001745BD"/>
    <w:rPr>
      <w:color w:val="808080"/>
    </w:rPr>
  </w:style>
  <w:style w:type="character" w:styleId="Appelnotedebasdep">
    <w:name w:val="footnote reference"/>
    <w:basedOn w:val="Policepardfaut"/>
    <w:uiPriority w:val="99"/>
    <w:semiHidden/>
    <w:unhideWhenUsed/>
    <w:rsid w:val="0038648C"/>
    <w:rPr>
      <w:vertAlign w:val="superscript"/>
    </w:rPr>
  </w:style>
  <w:style w:type="paragraph" w:customStyle="1" w:styleId="Ala2">
    <w:name w:val="Aléa2"/>
    <w:basedOn w:val="Titre2"/>
    <w:link w:val="Ala2Car"/>
    <w:autoRedefine/>
    <w:qFormat/>
    <w:rsid w:val="005C15EE"/>
    <w:pPr>
      <w:numPr>
        <w:ilvl w:val="0"/>
        <w:numId w:val="0"/>
      </w:numPr>
      <w:tabs>
        <w:tab w:val="left" w:pos="1418"/>
        <w:tab w:val="left" w:pos="1560"/>
      </w:tabs>
      <w:spacing w:after="240"/>
      <w:ind w:left="720"/>
    </w:pPr>
    <w:rPr>
      <w:rFonts w:cs="Times New Roman"/>
      <w:color w:val="D97803"/>
      <w:sz w:val="28"/>
      <w:lang w:eastAsia="en-US"/>
    </w:rPr>
  </w:style>
  <w:style w:type="character" w:customStyle="1" w:styleId="Ala2Car">
    <w:name w:val="Aléa2 Car"/>
    <w:link w:val="Ala2"/>
    <w:rsid w:val="005C15EE"/>
    <w:rPr>
      <w:rFonts w:ascii="Verdana" w:eastAsia="Times" w:hAnsi="Verdana"/>
      <w:b/>
      <w:bCs/>
      <w:smallCaps/>
      <w:color w:val="D97803"/>
      <w:sz w:val="28"/>
      <w:szCs w:val="28"/>
      <w:lang w:eastAsia="en-US"/>
    </w:rPr>
  </w:style>
  <w:style w:type="paragraph" w:customStyle="1" w:styleId="Style1">
    <w:name w:val="Style1"/>
    <w:basedOn w:val="Normal"/>
    <w:link w:val="Style1Car"/>
    <w:qFormat/>
    <w:rsid w:val="005C15EE"/>
    <w:pPr>
      <w:keepLines w:val="0"/>
      <w:suppressAutoHyphens/>
      <w:autoSpaceDN w:val="0"/>
      <w:spacing w:after="200" w:line="276" w:lineRule="auto"/>
      <w:textAlignment w:val="baseline"/>
    </w:pPr>
    <w:rPr>
      <w:rFonts w:eastAsia="Calibri"/>
      <w:lang w:eastAsia="en-US"/>
    </w:rPr>
  </w:style>
  <w:style w:type="character" w:customStyle="1" w:styleId="Style1Car">
    <w:name w:val="Style1 Car"/>
    <w:basedOn w:val="Policepardfaut"/>
    <w:link w:val="Style1"/>
    <w:rsid w:val="005C15EE"/>
    <w:rPr>
      <w:rFonts w:ascii="Verdana" w:hAnsi="Verdana"/>
      <w:lang w:eastAsia="en-US"/>
    </w:rPr>
  </w:style>
  <w:style w:type="character" w:customStyle="1" w:styleId="Ala3Car">
    <w:name w:val="Aléa3 Car"/>
    <w:link w:val="Ala3"/>
    <w:locked/>
    <w:rsid w:val="001D78B3"/>
    <w:rPr>
      <w:rFonts w:ascii="Century Gothic" w:eastAsia="Times" w:hAnsi="Century Gothic"/>
      <w:b/>
      <w:bCs/>
      <w:smallCaps/>
      <w:color w:val="D97803"/>
      <w:sz w:val="24"/>
      <w:szCs w:val="24"/>
    </w:rPr>
  </w:style>
  <w:style w:type="character" w:styleId="Accentuation">
    <w:name w:val="Emphasis"/>
    <w:rsid w:val="00CC21CE"/>
    <w:rPr>
      <w:i/>
      <w:iCs/>
    </w:rPr>
  </w:style>
  <w:style w:type="paragraph" w:customStyle="1" w:styleId="CGV0">
    <w:name w:val="CGV0"/>
    <w:basedOn w:val="List1"/>
    <w:link w:val="CGV0Car"/>
    <w:qFormat/>
    <w:rsid w:val="00CC48B2"/>
    <w:pPr>
      <w:numPr>
        <w:numId w:val="0"/>
      </w:numPr>
      <w:tabs>
        <w:tab w:val="clear" w:pos="567"/>
      </w:tabs>
      <w:spacing w:after="0"/>
    </w:pPr>
    <w:rPr>
      <w:rFonts w:eastAsia="Times New Roman"/>
      <w:sz w:val="16"/>
    </w:rPr>
  </w:style>
  <w:style w:type="paragraph" w:customStyle="1" w:styleId="CGV1">
    <w:name w:val="CGV1"/>
    <w:basedOn w:val="List1"/>
    <w:link w:val="CGV1Car"/>
    <w:qFormat/>
    <w:rsid w:val="00CC48B2"/>
    <w:pPr>
      <w:numPr>
        <w:numId w:val="0"/>
      </w:numPr>
      <w:tabs>
        <w:tab w:val="clear" w:pos="567"/>
      </w:tabs>
      <w:spacing w:after="0"/>
    </w:pPr>
    <w:rPr>
      <w:rFonts w:eastAsia="Times New Roman"/>
      <w:b/>
      <w:sz w:val="18"/>
      <w:u w:val="single"/>
    </w:rPr>
  </w:style>
  <w:style w:type="character" w:customStyle="1" w:styleId="CGV0Car">
    <w:name w:val="CGV0 Car"/>
    <w:basedOn w:val="List1Car"/>
    <w:link w:val="CGV0"/>
    <w:rsid w:val="00CC48B2"/>
    <w:rPr>
      <w:rFonts w:ascii="Verdana" w:eastAsia="Times New Roman" w:hAnsi="Verdana" w:cs="Tahoma"/>
      <w:color w:val="595959"/>
      <w:sz w:val="16"/>
      <w:szCs w:val="22"/>
    </w:rPr>
  </w:style>
  <w:style w:type="character" w:customStyle="1" w:styleId="CGV1Car">
    <w:name w:val="CGV1 Car"/>
    <w:basedOn w:val="List1Car"/>
    <w:link w:val="CGV1"/>
    <w:rsid w:val="00CC48B2"/>
    <w:rPr>
      <w:rFonts w:ascii="Verdana" w:eastAsia="Times New Roman" w:hAnsi="Verdana" w:cs="Tahoma"/>
      <w:b/>
      <w:color w:val="595959"/>
      <w:sz w:val="18"/>
      <w:szCs w:val="2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://www.cofrac.fr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eader" Target="header5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.moustier\Desktop\vrac\alea%20ac\documents\model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041E6B15852B4EB24C473230E1CEEB" ma:contentTypeVersion="12" ma:contentTypeDescription="Crée un document." ma:contentTypeScope="" ma:versionID="c899f44f51108b466f1d9b9f3908afb4">
  <xsd:schema xmlns:xsd="http://www.w3.org/2001/XMLSchema" xmlns:xs="http://www.w3.org/2001/XMLSchema" xmlns:p="http://schemas.microsoft.com/office/2006/metadata/properties" xmlns:ns2="c4446515-8b2a-4caf-a335-d5ef65c467f4" xmlns:ns3="4948cf8b-fff1-4486-ba89-d818239f3831" targetNamespace="http://schemas.microsoft.com/office/2006/metadata/properties" ma:root="true" ma:fieldsID="9f99d555d8d49488b4a3aef13165ec0d" ns2:_="" ns3:_="">
    <xsd:import namespace="c4446515-8b2a-4caf-a335-d5ef65c467f4"/>
    <xsd:import namespace="4948cf8b-fff1-4486-ba89-d818239f38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446515-8b2a-4caf-a335-d5ef65c467f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Dernier partage par heure par utilisateur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Dernier partage par heur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48cf8b-fff1-4486-ba89-d818239f38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6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EA31FE-031E-488B-8F38-03A10FA0DF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8234A4-67D5-4B35-A4EA-3FDCAE05CC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446515-8b2a-4caf-a335-d5ef65c467f4"/>
    <ds:schemaRef ds:uri="4948cf8b-fff1-4486-ba89-d818239f38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A98B99-AF5D-4CCD-875A-655E6EA306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F2FDE58-D882-48B1-B667-E7899BF27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modele.dotx</Template>
  <TotalTime>48</TotalTime>
  <Pages>4</Pages>
  <Words>349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2268</CharactersWithSpaces>
  <SharedDoc>false</SharedDoc>
  <HLinks>
    <vt:vector size="192" baseType="variant">
      <vt:variant>
        <vt:i4>4653079</vt:i4>
      </vt:variant>
      <vt:variant>
        <vt:i4>357</vt:i4>
      </vt:variant>
      <vt:variant>
        <vt:i4>0</vt:i4>
      </vt:variant>
      <vt:variant>
        <vt:i4>5</vt:i4>
      </vt:variant>
      <vt:variant>
        <vt:lpwstr>http://www.diagamter.com/</vt:lpwstr>
      </vt:variant>
      <vt:variant>
        <vt:lpwstr/>
      </vt:variant>
      <vt:variant>
        <vt:i4>4259853</vt:i4>
      </vt:variant>
      <vt:variant>
        <vt:i4>168</vt:i4>
      </vt:variant>
      <vt:variant>
        <vt:i4>0</vt:i4>
      </vt:variant>
      <vt:variant>
        <vt:i4>5</vt:i4>
      </vt:variant>
      <vt:variant>
        <vt:lpwstr>http://www.aleacontroles.com/</vt:lpwstr>
      </vt:variant>
      <vt:variant>
        <vt:lpwstr/>
      </vt:variant>
      <vt:variant>
        <vt:i4>1769524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_Toc487471012</vt:lpwstr>
      </vt:variant>
      <vt:variant>
        <vt:i4>1769524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_Toc487471011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_Toc487471003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_Toc487471000</vt:lpwstr>
      </vt:variant>
      <vt:variant>
        <vt:i4>1179709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_Toc487470994</vt:lpwstr>
      </vt:variant>
      <vt:variant>
        <vt:i4>1179709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_Toc487470993</vt:lpwstr>
      </vt:variant>
      <vt:variant>
        <vt:i4>1179709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_Toc487470992</vt:lpwstr>
      </vt:variant>
      <vt:variant>
        <vt:i4>1179709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_Toc487470991</vt:lpwstr>
      </vt:variant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_Toc487470990</vt:lpwstr>
      </vt:variant>
      <vt:variant>
        <vt:i4>1245245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_Toc487470989</vt:lpwstr>
      </vt:variant>
      <vt:variant>
        <vt:i4>1245245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_Toc487470982</vt:lpwstr>
      </vt:variant>
      <vt:variant>
        <vt:i4>1245245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_Toc487470981</vt:lpwstr>
      </vt:variant>
      <vt:variant>
        <vt:i4>1835069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_Toc487470977</vt:lpwstr>
      </vt:variant>
      <vt:variant>
        <vt:i4>1835069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_Toc487470976</vt:lpwstr>
      </vt:variant>
      <vt:variant>
        <vt:i4>1835069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_Toc487470973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_Toc487470970</vt:lpwstr>
      </vt:variant>
      <vt:variant>
        <vt:i4>1900605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_Toc487470969</vt:lpwstr>
      </vt:variant>
      <vt:variant>
        <vt:i4>1900605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_Toc487470965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_Toc487470960</vt:lpwstr>
      </vt:variant>
      <vt:variant>
        <vt:i4>2031677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_Toc487470948</vt:lpwstr>
      </vt:variant>
      <vt:variant>
        <vt:i4>2031677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_Toc487470940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_Toc487470939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_Toc487470933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_Toc487470931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_Toc487470924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_Toc487470923</vt:lpwstr>
      </vt:variant>
      <vt:variant>
        <vt:i4>8061044</vt:i4>
      </vt:variant>
      <vt:variant>
        <vt:i4>-1</vt:i4>
      </vt:variant>
      <vt:variant>
        <vt:i4>2054</vt:i4>
      </vt:variant>
      <vt:variant>
        <vt:i4>1</vt:i4>
      </vt:variant>
      <vt:variant>
        <vt:lpwstr>http://www.aleacontroles.com/img/logo_alea_controles.jpg</vt:lpwstr>
      </vt:variant>
      <vt:variant>
        <vt:lpwstr/>
      </vt:variant>
      <vt:variant>
        <vt:i4>3866662</vt:i4>
      </vt:variant>
      <vt:variant>
        <vt:i4>-1</vt:i4>
      </vt:variant>
      <vt:variant>
        <vt:i4>1068</vt:i4>
      </vt:variant>
      <vt:variant>
        <vt:i4>1</vt:i4>
      </vt:variant>
      <vt:variant>
        <vt:lpwstr>http://www.aleacontroles.com/img/badge.png</vt:lpwstr>
      </vt:variant>
      <vt:variant>
        <vt:lpwstr/>
      </vt:variant>
      <vt:variant>
        <vt:i4>8061044</vt:i4>
      </vt:variant>
      <vt:variant>
        <vt:i4>-1</vt:i4>
      </vt:variant>
      <vt:variant>
        <vt:i4>1069</vt:i4>
      </vt:variant>
      <vt:variant>
        <vt:i4>1</vt:i4>
      </vt:variant>
      <vt:variant>
        <vt:lpwstr>http://www.aleacontroles.com/img/logo_alea_controles.jpg</vt:lpwstr>
      </vt:variant>
      <vt:variant>
        <vt:lpwstr/>
      </vt:variant>
      <vt:variant>
        <vt:i4>2424836</vt:i4>
      </vt:variant>
      <vt:variant>
        <vt:i4>-1</vt:i4>
      </vt:variant>
      <vt:variant>
        <vt:i4>1070</vt:i4>
      </vt:variant>
      <vt:variant>
        <vt:i4>1</vt:i4>
      </vt:variant>
      <vt:variant>
        <vt:lpwstr>http://www.aleacontroles.com/uploads/tinyBrowser/images/tampon_alea.png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Yohann Moustier</dc:creator>
  <cp:keywords/>
  <dc:description/>
  <cp:lastModifiedBy>Yohann Moustier</cp:lastModifiedBy>
  <cp:revision>15</cp:revision>
  <cp:lastPrinted>2019-03-15T14:30:00Z</cp:lastPrinted>
  <dcterms:created xsi:type="dcterms:W3CDTF">2019-05-29T13:15:00Z</dcterms:created>
  <dcterms:modified xsi:type="dcterms:W3CDTF">2019-07-05T15:24:00Z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EstSauve">
    <vt:lpwstr>oui</vt:lpwstr>
  </property>
  <property fmtid="{D5CDD505-2E9C-101B-9397-08002B2CF9AE}" pid="3" name="ContentTypeId">
    <vt:lpwstr>0x010100B2041E6B15852B4EB24C473230E1CEEB</vt:lpwstr>
  </property>
</Properties>
</file>